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1A206B" w14:textId="77777777" w:rsidR="002D6EC7" w:rsidRPr="007220EF" w:rsidRDefault="002D6EC7" w:rsidP="002D6EC7">
      <w:pPr>
        <w:rPr>
          <w:b/>
          <w:bCs/>
        </w:rPr>
      </w:pPr>
      <w:r w:rsidRPr="007220EF">
        <w:rPr>
          <w:b/>
          <w:bCs/>
        </w:rPr>
        <w:t>(</w:t>
      </w:r>
      <w:r w:rsidRPr="007220EF">
        <w:rPr>
          <w:rFonts w:hint="eastAsia"/>
          <w:b/>
          <w:bCs/>
        </w:rPr>
        <w:t>2</w:t>
      </w:r>
      <w:r w:rsidRPr="007220EF">
        <w:rPr>
          <w:b/>
          <w:bCs/>
        </w:rPr>
        <w:t>023</w:t>
      </w:r>
      <w:r w:rsidRPr="007220EF">
        <w:rPr>
          <w:rFonts w:hint="eastAsia"/>
          <w:b/>
          <w:bCs/>
        </w:rPr>
        <w:t>年和平高考三模</w:t>
      </w:r>
      <w:r w:rsidRPr="007220EF">
        <w:rPr>
          <w:rFonts w:hint="eastAsia"/>
          <w:b/>
          <w:bCs/>
        </w:rPr>
        <w:t>C</w:t>
      </w:r>
      <w:r w:rsidRPr="007220EF">
        <w:rPr>
          <w:rFonts w:hint="eastAsia"/>
          <w:b/>
          <w:bCs/>
        </w:rPr>
        <w:t>篇</w:t>
      </w:r>
      <w:r w:rsidRPr="007220EF">
        <w:rPr>
          <w:rFonts w:hint="eastAsia"/>
          <w:b/>
          <w:bCs/>
        </w:rPr>
        <w:t>)</w:t>
      </w:r>
    </w:p>
    <w:p w14:paraId="505A76F2" w14:textId="77777777" w:rsidR="002D6EC7" w:rsidRDefault="002D6EC7" w:rsidP="002D6EC7">
      <w:pPr>
        <w:ind w:firstLineChars="135" w:firstLine="283"/>
      </w:pPr>
      <w:r>
        <w:t xml:space="preserve">The audio market has taken off over the past few years. Music-lovers have seen their habits change and slowly adapt to various new options on the market, from headphones to traditional cable earphones, and the launch, of course, of iPods and similar products. </w:t>
      </w:r>
    </w:p>
    <w:p w14:paraId="39920618" w14:textId="77777777" w:rsidR="002D6EC7" w:rsidRDefault="002D6EC7" w:rsidP="002D6EC7">
      <w:pPr>
        <w:ind w:firstLineChars="135" w:firstLine="283"/>
      </w:pPr>
      <w:r>
        <w:t xml:space="preserve">First appearing in 2016, wireless earphone technology has profoundly changed how we listen to music. All the major brands want to be part of the action. But they are not only for music-lovers. Simple to use and easy to wear, wireless earphones are multi-functional; users can not only make and receive calls, but also listen to and share music with friends. </w:t>
      </w:r>
    </w:p>
    <w:p w14:paraId="32009AF0" w14:textId="77777777" w:rsidR="002D6EC7" w:rsidRDefault="002D6EC7" w:rsidP="002D6EC7">
      <w:pPr>
        <w:ind w:firstLineChars="135" w:firstLine="283"/>
      </w:pPr>
      <w:r>
        <w:t xml:space="preserve">The technology was unfortunately not fully </w:t>
      </w:r>
      <w:r w:rsidRPr="007220EF">
        <w:rPr>
          <w:b/>
          <w:bCs/>
          <w:u w:val="single"/>
        </w:rPr>
        <w:t>up to scratch</w:t>
      </w:r>
      <w:r>
        <w:t xml:space="preserve"> in the beginning. Reports talk of devices which would fall out easily, lose their connection or just offered a poor listening experience. </w:t>
      </w:r>
    </w:p>
    <w:p w14:paraId="5C44C952" w14:textId="77777777" w:rsidR="002D6EC7" w:rsidRDefault="002D6EC7" w:rsidP="002D6EC7">
      <w:pPr>
        <w:ind w:firstLineChars="135" w:firstLine="283"/>
      </w:pPr>
      <w:r>
        <w:t xml:space="preserve">All that has changed in the past two months. An American start-up has changed the game by introducing its latest creation: "premium quality" wireless earphones built with technology previously unknown in the world of sound. </w:t>
      </w:r>
    </w:p>
    <w:p w14:paraId="55EC2A5A" w14:textId="77777777" w:rsidR="002D6EC7" w:rsidRDefault="002D6EC7" w:rsidP="002D6EC7">
      <w:pPr>
        <w:ind w:firstLineChars="135" w:firstLine="283"/>
      </w:pPr>
      <w:r>
        <w:t xml:space="preserve">Frank, the creator of </w:t>
      </w:r>
      <w:proofErr w:type="spellStart"/>
      <w:r>
        <w:t>AirPhones</w:t>
      </w:r>
      <w:proofErr w:type="spellEnd"/>
      <w:r>
        <w:t xml:space="preserve">, tells us all, "I'm a real music fan, but I was fed up with buying earphones and headphones to be disappointed by their performance. So after graduating from engineering school, I decided to create my own brand. The first thing I did was to find a team of. professionals as dedicated to the listening experience as me. This is how we came up with </w:t>
      </w:r>
      <w:proofErr w:type="spellStart"/>
      <w:r>
        <w:t>AirPhones</w:t>
      </w:r>
      <w:proofErr w:type="spellEnd"/>
      <w:r>
        <w:t xml:space="preserve"> - top of the range, yet affordable, earphones. In no time, we were able to secure funding for the project. Our success comes from the passion we have for the product and working hard to make it a reality. "</w:t>
      </w:r>
    </w:p>
    <w:p w14:paraId="6021972F" w14:textId="77777777" w:rsidR="002D6EC7" w:rsidRDefault="002D6EC7" w:rsidP="002D6EC7">
      <w:pPr>
        <w:ind w:firstLineChars="135" w:firstLine="283"/>
      </w:pPr>
      <w:r>
        <w:t>"</w:t>
      </w:r>
      <w:proofErr w:type="spellStart"/>
      <w:r>
        <w:t>AirPhones</w:t>
      </w:r>
      <w:proofErr w:type="spellEnd"/>
      <w:r>
        <w:t xml:space="preserve"> are going to change your audio experiences forever, ". explains a member of the </w:t>
      </w:r>
      <w:proofErr w:type="spellStart"/>
      <w:r>
        <w:t>AirPhones</w:t>
      </w:r>
      <w:proofErr w:type="spellEnd"/>
      <w:r>
        <w:t xml:space="preserve"> creators team. Thanks to the integrated wireless You technology </w:t>
      </w:r>
      <w:proofErr w:type="spellStart"/>
      <w:r>
        <w:t>AirPhones</w:t>
      </w:r>
      <w:proofErr w:type="spellEnd"/>
      <w:r>
        <w:t xml:space="preserve"> employ, users enjoy the best voice and sound quality available on the market. </w:t>
      </w:r>
    </w:p>
    <w:p w14:paraId="03B1D3C6" w14:textId="77777777" w:rsidR="002D6EC7" w:rsidRDefault="002D6EC7" w:rsidP="002D6EC7">
      <w:pPr>
        <w:ind w:firstLineChars="135" w:firstLine="283"/>
      </w:pPr>
      <w:r>
        <w:t>These Bluetooth earphones with their ergonomic (</w:t>
      </w:r>
      <w:r>
        <w:rPr>
          <w:rFonts w:hint="eastAsia"/>
        </w:rPr>
        <w:t>人体工程学的</w:t>
      </w:r>
      <w:r>
        <w:rPr>
          <w:rFonts w:hint="eastAsia"/>
        </w:rPr>
        <w:t>)</w:t>
      </w:r>
      <w:r>
        <w:t xml:space="preserve"> design give extreme wear ability and comfort. Once in your ears, they stay there. You can take big part in intense activities like running, climbing, camping or horse-riding without the slightest worry that your earphones are going to slip out. </w:t>
      </w:r>
    </w:p>
    <w:p w14:paraId="58160368" w14:textId="77777777" w:rsidR="002D6EC7" w:rsidRDefault="002D6EC7" w:rsidP="002D6EC7">
      <w:pPr>
        <w:ind w:firstLineChars="135" w:firstLine="283"/>
      </w:pPr>
      <w:r>
        <w:t xml:space="preserve">Equipped with a twin mode, </w:t>
      </w:r>
      <w:proofErr w:type="spellStart"/>
      <w:r>
        <w:t>AirPhones</w:t>
      </w:r>
      <w:proofErr w:type="spellEnd"/>
      <w:r>
        <w:t xml:space="preserve"> owners can listen to their own music, their friends' music or even share theirs with others. </w:t>
      </w:r>
    </w:p>
    <w:p w14:paraId="5F8D9AA0" w14:textId="77777777" w:rsidR="002D6EC7" w:rsidRDefault="002D6EC7" w:rsidP="002D6EC7">
      <w:pPr>
        <w:ind w:firstLineChars="135" w:firstLine="283"/>
      </w:pPr>
      <w:r>
        <w:t xml:space="preserve">These new stars of the tech industry are compatible </w:t>
      </w:r>
      <w:r>
        <w:rPr>
          <w:rFonts w:hint="eastAsia"/>
        </w:rPr>
        <w:t>(</w:t>
      </w:r>
      <w:r>
        <w:rPr>
          <w:rFonts w:hint="eastAsia"/>
        </w:rPr>
        <w:t>兼容的</w:t>
      </w:r>
      <w:r>
        <w:rPr>
          <w:rFonts w:hint="eastAsia"/>
        </w:rPr>
        <w:t>)</w:t>
      </w:r>
      <w:r>
        <w:t xml:space="preserve"> on both Android and iOS. They have exceptional battery life, with more than 8 hours of performance when fully-charged. </w:t>
      </w:r>
      <w:r w:rsidRPr="004A2934">
        <w:rPr>
          <w:color w:val="FF0000"/>
        </w:rPr>
        <w:t>(.CABDB.)</w:t>
      </w:r>
    </w:p>
    <w:p w14:paraId="5671D0E7" w14:textId="77777777" w:rsidR="002D6EC7" w:rsidRDefault="002D6EC7" w:rsidP="002D6EC7">
      <w:pPr>
        <w:ind w:firstLine="142"/>
      </w:pPr>
      <w:r>
        <w:t xml:space="preserve">1. What was the advantage of the wireless earphone when it first appeared? </w:t>
      </w:r>
    </w:p>
    <w:p w14:paraId="67681385" w14:textId="77777777" w:rsidR="002D6EC7" w:rsidRDefault="002D6EC7" w:rsidP="002D6EC7">
      <w:pPr>
        <w:ind w:firstLine="283"/>
      </w:pPr>
      <w:r>
        <w:t xml:space="preserve">A. Its multiple functions saved users a lot of money. </w:t>
      </w:r>
    </w:p>
    <w:p w14:paraId="1EC1BAD9" w14:textId="77777777" w:rsidR="002D6EC7" w:rsidRDefault="002D6EC7" w:rsidP="002D6EC7">
      <w:pPr>
        <w:ind w:firstLine="283"/>
      </w:pPr>
      <w:r>
        <w:t xml:space="preserve">B. It changed the music lovers' way of communication. </w:t>
      </w:r>
    </w:p>
    <w:p w14:paraId="0929CF08" w14:textId="77777777" w:rsidR="002D6EC7" w:rsidRDefault="002D6EC7" w:rsidP="002D6EC7">
      <w:pPr>
        <w:ind w:firstLine="283"/>
      </w:pPr>
      <w:r>
        <w:t xml:space="preserve">C. People used it in some other ways besides enjoying music. </w:t>
      </w:r>
    </w:p>
    <w:p w14:paraId="23F8223A" w14:textId="77777777" w:rsidR="002D6EC7" w:rsidRDefault="002D6EC7" w:rsidP="002D6EC7">
      <w:pPr>
        <w:ind w:firstLine="283"/>
      </w:pPr>
      <w:r>
        <w:t xml:space="preserve">D. People were likely to become friends when sharing music with it. </w:t>
      </w:r>
    </w:p>
    <w:p w14:paraId="0145C704" w14:textId="77777777" w:rsidR="002D6EC7" w:rsidRDefault="002D6EC7" w:rsidP="002D6EC7">
      <w:pPr>
        <w:ind w:firstLine="142"/>
      </w:pPr>
      <w:r>
        <w:t xml:space="preserve">2. What does the underlined phrase "up to scratch" in Para. 3 mean? </w:t>
      </w:r>
    </w:p>
    <w:p w14:paraId="6CF0A3EA" w14:textId="77777777" w:rsidR="002D6EC7" w:rsidRDefault="002D6EC7" w:rsidP="002D6EC7">
      <w:pPr>
        <w:ind w:firstLine="283"/>
      </w:pPr>
      <w:r>
        <w:t xml:space="preserve">A. Good enough. </w:t>
      </w:r>
    </w:p>
    <w:p w14:paraId="66CD4271" w14:textId="77777777" w:rsidR="002D6EC7" w:rsidRDefault="002D6EC7" w:rsidP="002D6EC7">
      <w:pPr>
        <w:ind w:firstLine="283"/>
      </w:pPr>
      <w:r>
        <w:t xml:space="preserve">B. Able to be repeated. </w:t>
      </w:r>
    </w:p>
    <w:p w14:paraId="6B7AC6C9" w14:textId="77777777" w:rsidR="002D6EC7" w:rsidRDefault="002D6EC7" w:rsidP="002D6EC7">
      <w:pPr>
        <w:ind w:firstLine="283"/>
      </w:pPr>
      <w:r>
        <w:t xml:space="preserve">C. Far from satisfactory. </w:t>
      </w:r>
    </w:p>
    <w:p w14:paraId="6028EFC6" w14:textId="77777777" w:rsidR="002D6EC7" w:rsidRDefault="002D6EC7" w:rsidP="002D6EC7">
      <w:pPr>
        <w:ind w:firstLine="283"/>
      </w:pPr>
      <w:r>
        <w:t xml:space="preserve">D. Lacking in meaning. </w:t>
      </w:r>
    </w:p>
    <w:p w14:paraId="1D836835" w14:textId="77777777" w:rsidR="002D6EC7" w:rsidRDefault="002D6EC7" w:rsidP="002D6EC7">
      <w:pPr>
        <w:ind w:firstLine="142"/>
      </w:pPr>
      <w:r>
        <w:t xml:space="preserve">3. Which of the following statements is true? </w:t>
      </w:r>
    </w:p>
    <w:p w14:paraId="55417499" w14:textId="77777777" w:rsidR="002D6EC7" w:rsidRDefault="002D6EC7" w:rsidP="002D6EC7">
      <w:pPr>
        <w:ind w:firstLine="283"/>
      </w:pPr>
      <w:r>
        <w:t xml:space="preserve">A. Frank came up with the idea of Airphones when he was in engineering school. </w:t>
      </w:r>
    </w:p>
    <w:p w14:paraId="4B22E607" w14:textId="77777777" w:rsidR="002D6EC7" w:rsidRDefault="002D6EC7" w:rsidP="002D6EC7">
      <w:pPr>
        <w:ind w:firstLine="283"/>
      </w:pPr>
      <w:r>
        <w:t xml:space="preserve">B. Everyone in Frank's team was committed to improving the listening experience. </w:t>
      </w:r>
    </w:p>
    <w:p w14:paraId="14DF6938" w14:textId="77777777" w:rsidR="002D6EC7" w:rsidRDefault="002D6EC7" w:rsidP="002D6EC7">
      <w:pPr>
        <w:ind w:firstLine="283"/>
      </w:pPr>
      <w:r>
        <w:t xml:space="preserve">C. Frank couldn't afford his project because the investment was not considered safe. </w:t>
      </w:r>
    </w:p>
    <w:p w14:paraId="59D4588B" w14:textId="77777777" w:rsidR="002D6EC7" w:rsidRDefault="002D6EC7" w:rsidP="002D6EC7">
      <w:pPr>
        <w:ind w:left="283"/>
      </w:pPr>
      <w:r>
        <w:t xml:space="preserve">D. </w:t>
      </w:r>
      <w:proofErr w:type="spellStart"/>
      <w:r>
        <w:t>AirPhones</w:t>
      </w:r>
      <w:proofErr w:type="spellEnd"/>
      <w:r>
        <w:t xml:space="preserve"> would fall out easily or offered a poor listening experience in the beginning. </w:t>
      </w:r>
    </w:p>
    <w:p w14:paraId="4255A61C" w14:textId="77777777" w:rsidR="002D6EC7" w:rsidRDefault="002D6EC7" w:rsidP="002D6EC7">
      <w:pPr>
        <w:ind w:firstLine="142"/>
      </w:pPr>
      <w:r>
        <w:t xml:space="preserve">4. What would people experience when they used Airphones? </w:t>
      </w:r>
    </w:p>
    <w:p w14:paraId="6AD2634D" w14:textId="77777777" w:rsidR="002D6EC7" w:rsidRDefault="002D6EC7" w:rsidP="002D6EC7">
      <w:pPr>
        <w:ind w:firstLine="283"/>
      </w:pPr>
      <w:r>
        <w:t xml:space="preserve">A. They would probably feel confused with the previously unknown technology. </w:t>
      </w:r>
    </w:p>
    <w:p w14:paraId="243866BA" w14:textId="77777777" w:rsidR="002D6EC7" w:rsidRDefault="002D6EC7" w:rsidP="002D6EC7">
      <w:pPr>
        <w:ind w:firstLine="283"/>
      </w:pPr>
      <w:r>
        <w:t xml:space="preserve">B. Some of them would be disappointed by their high price but bad performance. </w:t>
      </w:r>
    </w:p>
    <w:p w14:paraId="22C9BAAC" w14:textId="77777777" w:rsidR="002D6EC7" w:rsidRDefault="002D6EC7" w:rsidP="002D6EC7">
      <w:pPr>
        <w:ind w:firstLine="283"/>
      </w:pPr>
      <w:r>
        <w:t xml:space="preserve">C. People could share voices and images in their friends' phones through Airphones. </w:t>
      </w:r>
    </w:p>
    <w:p w14:paraId="300B2ECE" w14:textId="77777777" w:rsidR="002D6EC7" w:rsidRDefault="002D6EC7" w:rsidP="002D6EC7">
      <w:pPr>
        <w:ind w:firstLine="283"/>
      </w:pPr>
      <w:r>
        <w:t xml:space="preserve">D. People could participate in intense activities and enjoy music at the same time. </w:t>
      </w:r>
    </w:p>
    <w:p w14:paraId="380F51E7" w14:textId="77777777" w:rsidR="002D6EC7" w:rsidRDefault="002D6EC7" w:rsidP="002D6EC7">
      <w:pPr>
        <w:ind w:firstLine="142"/>
      </w:pPr>
      <w:r>
        <w:t xml:space="preserve">5. What is the passage mainly about? </w:t>
      </w:r>
    </w:p>
    <w:p w14:paraId="3EC5E62E" w14:textId="77777777" w:rsidR="002D6EC7" w:rsidRDefault="002D6EC7" w:rsidP="002D6EC7">
      <w:pPr>
        <w:ind w:firstLine="283"/>
      </w:pPr>
      <w:r>
        <w:t xml:space="preserve">A. The history of the earphone. </w:t>
      </w:r>
    </w:p>
    <w:p w14:paraId="491C55B1" w14:textId="77777777" w:rsidR="002D6EC7" w:rsidRDefault="002D6EC7" w:rsidP="002D6EC7">
      <w:pPr>
        <w:ind w:firstLine="283"/>
      </w:pPr>
      <w:r>
        <w:t xml:space="preserve">B. An progress in earphone technology. </w:t>
      </w:r>
    </w:p>
    <w:p w14:paraId="5F103F1D" w14:textId="77777777" w:rsidR="002D6EC7" w:rsidRDefault="002D6EC7" w:rsidP="002D6EC7">
      <w:pPr>
        <w:ind w:firstLine="283"/>
      </w:pPr>
      <w:r>
        <w:t xml:space="preserve">C. The Bluetooth technology in use. </w:t>
      </w:r>
    </w:p>
    <w:p w14:paraId="0D52373F" w14:textId="77777777" w:rsidR="002D6EC7" w:rsidRDefault="002D6EC7" w:rsidP="002D6EC7">
      <w:pPr>
        <w:ind w:firstLine="283"/>
      </w:pPr>
      <w:r>
        <w:t xml:space="preserve">D. A major change in human life. </w:t>
      </w:r>
    </w:p>
    <w:p w14:paraId="261E1B18" w14:textId="77777777" w:rsidR="002D6EC7" w:rsidRPr="00611E32" w:rsidRDefault="002D6EC7" w:rsidP="002D6EC7">
      <w:pPr>
        <w:rPr>
          <w:b/>
          <w:bCs/>
        </w:rPr>
      </w:pPr>
    </w:p>
    <w:p w14:paraId="6C022BD4" w14:textId="77777777" w:rsidR="002D6EC7" w:rsidRDefault="002D6EC7" w:rsidP="002D6EC7">
      <w:pPr>
        <w:rPr>
          <w:b/>
          <w:bCs/>
        </w:rPr>
      </w:pPr>
    </w:p>
    <w:p w14:paraId="2A584221" w14:textId="77777777" w:rsidR="002D6EC7" w:rsidRPr="006E223C" w:rsidRDefault="002D6EC7" w:rsidP="002D6EC7">
      <w:pPr>
        <w:rPr>
          <w:b/>
          <w:bCs/>
        </w:rPr>
      </w:pPr>
      <w:r>
        <w:rPr>
          <w:rFonts w:hint="eastAsia"/>
          <w:b/>
          <w:bCs/>
        </w:rPr>
        <w:lastRenderedPageBreak/>
        <w:t>（</w:t>
      </w:r>
      <w:r>
        <w:rPr>
          <w:rFonts w:hint="eastAsia"/>
          <w:b/>
          <w:bCs/>
        </w:rPr>
        <w:t>2</w:t>
      </w:r>
      <w:r>
        <w:rPr>
          <w:b/>
          <w:bCs/>
        </w:rPr>
        <w:t>020</w:t>
      </w:r>
      <w:r>
        <w:rPr>
          <w:rFonts w:hint="eastAsia"/>
          <w:b/>
          <w:bCs/>
        </w:rPr>
        <w:t>年红桥区</w:t>
      </w:r>
      <w:r>
        <w:rPr>
          <w:rFonts w:hint="eastAsia"/>
          <w:b/>
          <w:bCs/>
        </w:rPr>
        <w:t>4</w:t>
      </w:r>
      <w:r>
        <w:rPr>
          <w:rFonts w:hint="eastAsia"/>
          <w:b/>
          <w:bCs/>
        </w:rPr>
        <w:t>月高考模拟</w:t>
      </w:r>
      <w:r>
        <w:rPr>
          <w:rFonts w:hint="eastAsia"/>
          <w:b/>
          <w:bCs/>
        </w:rPr>
        <w:t>C</w:t>
      </w:r>
      <w:r>
        <w:rPr>
          <w:rFonts w:hint="eastAsia"/>
          <w:b/>
          <w:bCs/>
        </w:rPr>
        <w:t>篇）</w:t>
      </w:r>
    </w:p>
    <w:p w14:paraId="16EDA4DD" w14:textId="77777777" w:rsidR="002D6EC7" w:rsidRPr="006E223C" w:rsidRDefault="002D6EC7" w:rsidP="002D6EC7">
      <w:pPr>
        <w:ind w:firstLineChars="135" w:firstLine="283"/>
      </w:pPr>
      <w:r w:rsidRPr="006E223C">
        <w:t>The Hope diamond is one of the world's most famous jewels. It was in the possession of a series of people: kings, bankers, rich women and thieves, before its arrival 60 years ago at the Smithsonian Institution in Washington, D</w:t>
      </w:r>
      <w:r>
        <w:t xml:space="preserve">. </w:t>
      </w:r>
      <w:r w:rsidRPr="006E223C">
        <w:t xml:space="preserve">C. </w:t>
      </w:r>
    </w:p>
    <w:p w14:paraId="35DA6097" w14:textId="77777777" w:rsidR="002D6EC7" w:rsidRPr="006E223C" w:rsidRDefault="002D6EC7" w:rsidP="002D6EC7">
      <w:pPr>
        <w:ind w:firstLineChars="135" w:firstLine="283"/>
      </w:pPr>
      <w:r w:rsidRPr="006E223C">
        <w:t xml:space="preserve">As a rare blue diamond, it has a complex social history, to be sure. But, </w:t>
      </w:r>
      <w:r w:rsidRPr="006E223C">
        <w:rPr>
          <w:u w:val="single"/>
        </w:rPr>
        <w:t>far more so is its geological history</w:t>
      </w:r>
      <w:r w:rsidRPr="006E223C">
        <w:t xml:space="preserve">, researchers say in a new report. This is the first time anyone has come up with a fact </w:t>
      </w:r>
      <w:r>
        <w:t>-</w:t>
      </w:r>
      <w:r w:rsidRPr="006E223C">
        <w:t xml:space="preserve"> based study or model for how blue diamond's form. </w:t>
      </w:r>
    </w:p>
    <w:p w14:paraId="15B86470" w14:textId="77777777" w:rsidR="002D6EC7" w:rsidRPr="006E223C" w:rsidRDefault="002D6EC7" w:rsidP="002D6EC7">
      <w:pPr>
        <w:ind w:firstLineChars="135" w:firstLine="283"/>
      </w:pPr>
      <w:r w:rsidRPr="006E223C">
        <w:t>The group looked at 42 blue diamonds, including one from South Africa that recently sold for $25 million in 2016. Researchers could tell where the stones were formed based on the very small minerals trapped inside. Diamonds are a hard, clear form of pure carbon called a crystal (</w:t>
      </w:r>
      <w:r w:rsidRPr="006E223C">
        <w:rPr>
          <w:rFonts w:hint="eastAsia"/>
        </w:rPr>
        <w:t>结晶</w:t>
      </w:r>
      <w:r>
        <w:t>).</w:t>
      </w:r>
      <w:r w:rsidRPr="006E223C">
        <w:t xml:space="preserve"> They form under extreme heat and pressure. Blue diamond's crystallize alongside water </w:t>
      </w:r>
      <w:r>
        <w:t>-</w:t>
      </w:r>
      <w:r w:rsidRPr="006E223C">
        <w:t xml:space="preserve"> bearing minerals that long ago were part of the floor of the sea. But these minerals were pushed deeper underground during the movement of the Earths plates. </w:t>
      </w:r>
    </w:p>
    <w:p w14:paraId="5DF1DF86" w14:textId="77777777" w:rsidR="002D6EC7" w:rsidRPr="006E223C" w:rsidRDefault="002D6EC7" w:rsidP="002D6EC7">
      <w:pPr>
        <w:ind w:firstLineChars="135" w:firstLine="283"/>
      </w:pPr>
      <w:r w:rsidRPr="006E223C">
        <w:t>Scientists already knew these diamonds received their blue color from the element boron (</w:t>
      </w:r>
      <w:r w:rsidRPr="006E223C">
        <w:rPr>
          <w:rFonts w:hint="eastAsia"/>
        </w:rPr>
        <w:t>硼</w:t>
      </w:r>
      <w:r>
        <w:t>).</w:t>
      </w:r>
      <w:r w:rsidRPr="006E223C">
        <w:t xml:space="preserve"> The study says that boron had once been in ocean water but was eventually pushed into the seafloor rock. Over millions of years, the boron continued to move deep underground. </w:t>
      </w:r>
    </w:p>
    <w:p w14:paraId="2318F26C" w14:textId="77777777" w:rsidR="002D6EC7" w:rsidRPr="006E223C" w:rsidRDefault="002D6EC7" w:rsidP="002D6EC7">
      <w:pPr>
        <w:ind w:firstLineChars="135" w:firstLine="283"/>
      </w:pPr>
      <w:r w:rsidRPr="006E223C">
        <w:t xml:space="preserve">Many diamonds appear colorless. Often, however, they have some yellow color. Still others have a light brown, pink or green color. About 99 percent of all diamonds from somewhere between 150 to 200 kilometers underground, a far shallower birthplace than their blue relations. "These diamonds are among the deepest ever found, " Carnegie Institution for Science geochemist Steven Shirley said of the blue diamonds. </w:t>
      </w:r>
    </w:p>
    <w:p w14:paraId="0F18CB71" w14:textId="77777777" w:rsidR="002D6EC7" w:rsidRPr="006E223C" w:rsidRDefault="002D6EC7" w:rsidP="002D6EC7">
      <w:pPr>
        <w:ind w:firstLineChars="135" w:firstLine="283"/>
      </w:pPr>
      <w:r w:rsidRPr="006E223C">
        <w:t>The public can see the Hope Diamond at the Smithsonian National Museum Natural History in Washington D</w:t>
      </w:r>
      <w:r>
        <w:t xml:space="preserve">. </w:t>
      </w:r>
      <w:r w:rsidRPr="006E223C">
        <w:t>C</w:t>
      </w:r>
      <w:r>
        <w:t xml:space="preserve">. </w:t>
      </w:r>
      <w:r w:rsidRPr="004A2934">
        <w:rPr>
          <w:color w:val="FF0000"/>
        </w:rPr>
        <w:t>(.BDCBC.)</w:t>
      </w:r>
      <w:r w:rsidRPr="006E223C">
        <w:t xml:space="preserve"> </w:t>
      </w:r>
    </w:p>
    <w:p w14:paraId="454155FD" w14:textId="77777777" w:rsidR="002D6EC7" w:rsidRPr="006E223C" w:rsidRDefault="002D6EC7" w:rsidP="002D6EC7">
      <w:pPr>
        <w:ind w:left="142"/>
      </w:pPr>
      <w:r w:rsidRPr="006E223C">
        <w:t xml:space="preserve">1. By saying the underlined part in Paragraph 2, the researchers mean the blue diamond ______. </w:t>
      </w:r>
    </w:p>
    <w:p w14:paraId="768C9DA1" w14:textId="77777777" w:rsidR="002D6EC7" w:rsidRDefault="002D6EC7" w:rsidP="002D6EC7">
      <w:pPr>
        <w:ind w:firstLine="283"/>
      </w:pPr>
      <w:r w:rsidRPr="006E223C">
        <w:t>A. was formed in extreme weather</w:t>
      </w:r>
    </w:p>
    <w:p w14:paraId="0B8817B6" w14:textId="77777777" w:rsidR="002D6EC7" w:rsidRDefault="002D6EC7" w:rsidP="002D6EC7">
      <w:pPr>
        <w:ind w:firstLine="283"/>
      </w:pPr>
      <w:r w:rsidRPr="006E223C">
        <w:t>B. has a very complex forming history</w:t>
      </w:r>
    </w:p>
    <w:p w14:paraId="7F025C15" w14:textId="77777777" w:rsidR="002D6EC7" w:rsidRDefault="002D6EC7" w:rsidP="002D6EC7">
      <w:pPr>
        <w:ind w:firstLine="283"/>
      </w:pPr>
      <w:r w:rsidRPr="006E223C">
        <w:t xml:space="preserve">C. has a far </w:t>
      </w:r>
      <w:r>
        <w:t>-</w:t>
      </w:r>
      <w:r w:rsidRPr="006E223C">
        <w:t xml:space="preserve"> reaching influence in society</w:t>
      </w:r>
    </w:p>
    <w:p w14:paraId="18938FF6" w14:textId="77777777" w:rsidR="002D6EC7" w:rsidRPr="006E223C" w:rsidRDefault="002D6EC7" w:rsidP="002D6EC7">
      <w:pPr>
        <w:ind w:firstLine="283"/>
      </w:pPr>
      <w:r w:rsidRPr="006E223C">
        <w:t>D. used to be very popular among rich people</w:t>
      </w:r>
    </w:p>
    <w:p w14:paraId="70068D48" w14:textId="77777777" w:rsidR="002D6EC7" w:rsidRPr="006E223C" w:rsidRDefault="002D6EC7" w:rsidP="002D6EC7">
      <w:pPr>
        <w:ind w:firstLine="142"/>
      </w:pPr>
      <w:r w:rsidRPr="006E223C">
        <w:t>2. How could researchers know the blue diamonds' birthplaces?</w:t>
      </w:r>
    </w:p>
    <w:p w14:paraId="4666F6D8" w14:textId="77777777" w:rsidR="002D6EC7" w:rsidRDefault="002D6EC7" w:rsidP="002D6EC7">
      <w:pPr>
        <w:ind w:firstLine="283"/>
      </w:pPr>
      <w:r w:rsidRPr="006E223C">
        <w:t>A. By observing their colors</w:t>
      </w:r>
      <w:r>
        <w:t xml:space="preserve">. </w:t>
      </w:r>
      <w:r w:rsidRPr="006E223C">
        <w:tab/>
      </w:r>
      <w:r w:rsidRPr="006E223C">
        <w:tab/>
      </w:r>
      <w:r w:rsidRPr="006E223C">
        <w:tab/>
      </w:r>
      <w:r w:rsidRPr="006E223C">
        <w:tab/>
      </w:r>
      <w:r w:rsidRPr="006E223C">
        <w:tab/>
      </w:r>
    </w:p>
    <w:p w14:paraId="7718A7B0" w14:textId="77777777" w:rsidR="002D6EC7" w:rsidRDefault="002D6EC7" w:rsidP="002D6EC7">
      <w:pPr>
        <w:ind w:firstLine="283"/>
      </w:pPr>
      <w:r w:rsidRPr="006E223C">
        <w:t xml:space="preserve">B. By studying their structures. </w:t>
      </w:r>
    </w:p>
    <w:p w14:paraId="07E6085F" w14:textId="77777777" w:rsidR="002D6EC7" w:rsidRDefault="002D6EC7" w:rsidP="002D6EC7">
      <w:pPr>
        <w:ind w:firstLine="283"/>
      </w:pPr>
      <w:r w:rsidRPr="006E223C">
        <w:t>C. By referring to where they were found</w:t>
      </w:r>
      <w:r>
        <w:t xml:space="preserve">. </w:t>
      </w:r>
      <w:r w:rsidRPr="006E223C">
        <w:tab/>
      </w:r>
    </w:p>
    <w:p w14:paraId="1EDBDA8A" w14:textId="77777777" w:rsidR="002D6EC7" w:rsidRPr="006E223C" w:rsidRDefault="002D6EC7" w:rsidP="002D6EC7">
      <w:pPr>
        <w:ind w:firstLine="283"/>
      </w:pPr>
      <w:r w:rsidRPr="006E223C">
        <w:t xml:space="preserve">D. By examining tiny substances in them. </w:t>
      </w:r>
    </w:p>
    <w:p w14:paraId="735B922F" w14:textId="77777777" w:rsidR="002D6EC7" w:rsidRPr="006E223C" w:rsidRDefault="002D6EC7" w:rsidP="002D6EC7">
      <w:pPr>
        <w:ind w:firstLine="142"/>
      </w:pPr>
      <w:r w:rsidRPr="006E223C">
        <w:t>3. What makes the diamonds appear blue?</w:t>
      </w:r>
    </w:p>
    <w:p w14:paraId="1B03FBCE" w14:textId="77777777" w:rsidR="002D6EC7" w:rsidRDefault="002D6EC7" w:rsidP="002D6EC7">
      <w:pPr>
        <w:ind w:firstLine="283"/>
      </w:pPr>
      <w:r w:rsidRPr="006E223C">
        <w:t xml:space="preserve">A. The water. </w:t>
      </w:r>
      <w:r w:rsidRPr="006E223C">
        <w:tab/>
      </w:r>
      <w:r w:rsidRPr="006E223C">
        <w:tab/>
      </w:r>
      <w:r w:rsidRPr="006E223C">
        <w:tab/>
      </w:r>
      <w:r w:rsidRPr="006E223C">
        <w:tab/>
      </w:r>
      <w:r w:rsidRPr="006E223C">
        <w:tab/>
      </w:r>
      <w:r w:rsidRPr="006E223C">
        <w:tab/>
      </w:r>
      <w:r w:rsidRPr="006E223C">
        <w:tab/>
      </w:r>
      <w:r w:rsidRPr="006E223C">
        <w:tab/>
      </w:r>
      <w:r w:rsidRPr="006E223C">
        <w:tab/>
      </w:r>
    </w:p>
    <w:p w14:paraId="02DFC284" w14:textId="77777777" w:rsidR="002D6EC7" w:rsidRDefault="002D6EC7" w:rsidP="002D6EC7">
      <w:pPr>
        <w:ind w:firstLine="283"/>
      </w:pPr>
      <w:r w:rsidRPr="006E223C">
        <w:t xml:space="preserve">B. Extreme heat and pressure. </w:t>
      </w:r>
    </w:p>
    <w:p w14:paraId="5D35E9AA" w14:textId="77777777" w:rsidR="002D6EC7" w:rsidRDefault="002D6EC7" w:rsidP="002D6EC7">
      <w:pPr>
        <w:ind w:firstLine="283"/>
      </w:pPr>
      <w:r w:rsidRPr="006E223C">
        <w:t xml:space="preserve">C. A special matter. </w:t>
      </w:r>
      <w:r w:rsidRPr="006E223C">
        <w:tab/>
      </w:r>
      <w:r w:rsidRPr="006E223C">
        <w:tab/>
      </w:r>
      <w:r w:rsidRPr="006E223C">
        <w:tab/>
      </w:r>
      <w:r w:rsidRPr="006E223C">
        <w:tab/>
      </w:r>
      <w:r w:rsidRPr="006E223C">
        <w:tab/>
      </w:r>
      <w:r w:rsidRPr="006E223C">
        <w:tab/>
      </w:r>
      <w:r w:rsidRPr="006E223C">
        <w:tab/>
      </w:r>
    </w:p>
    <w:p w14:paraId="785202F0" w14:textId="77777777" w:rsidR="002D6EC7" w:rsidRPr="006E223C" w:rsidRDefault="002D6EC7" w:rsidP="002D6EC7">
      <w:pPr>
        <w:ind w:firstLine="283"/>
      </w:pPr>
      <w:r w:rsidRPr="006E223C">
        <w:t xml:space="preserve">D. The seafloor rock. </w:t>
      </w:r>
    </w:p>
    <w:p w14:paraId="7D479C68" w14:textId="77777777" w:rsidR="002D6EC7" w:rsidRPr="006E223C" w:rsidRDefault="002D6EC7" w:rsidP="002D6EC7">
      <w:pPr>
        <w:ind w:firstLine="142"/>
      </w:pPr>
      <w:r w:rsidRPr="006E223C">
        <w:t>4. What is special about blue diamonds compared with diamonds of other colors?</w:t>
      </w:r>
    </w:p>
    <w:p w14:paraId="3F483F49" w14:textId="77777777" w:rsidR="002D6EC7" w:rsidRDefault="002D6EC7" w:rsidP="002D6EC7">
      <w:pPr>
        <w:ind w:firstLine="283"/>
      </w:pPr>
      <w:r w:rsidRPr="006E223C">
        <w:t xml:space="preserve">A. They contain several colors. </w:t>
      </w:r>
    </w:p>
    <w:p w14:paraId="51B0B6F3" w14:textId="77777777" w:rsidR="002D6EC7" w:rsidRDefault="002D6EC7" w:rsidP="002D6EC7">
      <w:pPr>
        <w:ind w:firstLine="283"/>
      </w:pPr>
      <w:r w:rsidRPr="006E223C">
        <w:t xml:space="preserve">B. They form in much deeper underground. </w:t>
      </w:r>
    </w:p>
    <w:p w14:paraId="0367638B" w14:textId="77777777" w:rsidR="002D6EC7" w:rsidRDefault="002D6EC7" w:rsidP="002D6EC7">
      <w:pPr>
        <w:ind w:firstLine="283"/>
      </w:pPr>
      <w:r w:rsidRPr="006E223C">
        <w:t>C. They come into being in a different way</w:t>
      </w:r>
    </w:p>
    <w:p w14:paraId="3062881D" w14:textId="77777777" w:rsidR="002D6EC7" w:rsidRPr="006E223C" w:rsidRDefault="002D6EC7" w:rsidP="002D6EC7">
      <w:pPr>
        <w:ind w:firstLine="283"/>
      </w:pPr>
      <w:r w:rsidRPr="006E223C">
        <w:t xml:space="preserve">D. They are found near the earth's surface. </w:t>
      </w:r>
    </w:p>
    <w:p w14:paraId="4F0C985A" w14:textId="77777777" w:rsidR="002D6EC7" w:rsidRPr="006E223C" w:rsidRDefault="002D6EC7" w:rsidP="002D6EC7">
      <w:pPr>
        <w:ind w:firstLine="142"/>
      </w:pPr>
      <w:r w:rsidRPr="006E223C">
        <w:t>5. What is the passage mainly about?</w:t>
      </w:r>
    </w:p>
    <w:p w14:paraId="313D8A0A" w14:textId="77777777" w:rsidR="002D6EC7" w:rsidRDefault="002D6EC7" w:rsidP="002D6EC7">
      <w:pPr>
        <w:ind w:firstLine="283"/>
      </w:pPr>
      <w:r w:rsidRPr="006E223C">
        <w:t xml:space="preserve">A. The social status of the Hope diamond. </w:t>
      </w:r>
    </w:p>
    <w:p w14:paraId="20E57734" w14:textId="77777777" w:rsidR="002D6EC7" w:rsidRDefault="002D6EC7" w:rsidP="002D6EC7">
      <w:pPr>
        <w:ind w:firstLine="283"/>
      </w:pPr>
      <w:r w:rsidRPr="006E223C">
        <w:t xml:space="preserve">B. The discovery of the Hope diamond. </w:t>
      </w:r>
    </w:p>
    <w:p w14:paraId="1E1ACA01" w14:textId="77777777" w:rsidR="002D6EC7" w:rsidRDefault="002D6EC7" w:rsidP="002D6EC7">
      <w:pPr>
        <w:ind w:firstLine="283"/>
      </w:pPr>
      <w:r w:rsidRPr="006E223C">
        <w:t xml:space="preserve">C. The formation of the blue diamond. </w:t>
      </w:r>
    </w:p>
    <w:p w14:paraId="464F6D17" w14:textId="04C4401D" w:rsidR="007D0D15" w:rsidRPr="002D6EC7" w:rsidRDefault="002D6EC7" w:rsidP="002D6EC7">
      <w:r w:rsidRPr="006E223C">
        <w:t>D. The diversity of diamonds.</w:t>
      </w:r>
    </w:p>
    <w:sectPr w:rsidR="007D0D15" w:rsidRPr="002D6EC7" w:rsidSect="006E1139">
      <w:footerReference w:type="default" r:id="rId8"/>
      <w:pgSz w:w="16838" w:h="11906" w:orient="landscape" w:code="9"/>
      <w:pgMar w:top="1134" w:right="720" w:bottom="1134" w:left="720" w:header="567" w:footer="567" w:gutter="0"/>
      <w:pgNumType w:fmt="numberInDash"/>
      <w:cols w:num="2"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BBF224" w14:textId="77777777" w:rsidR="003C7CC0" w:rsidRDefault="003C7CC0" w:rsidP="00600ADB">
      <w:r>
        <w:separator/>
      </w:r>
    </w:p>
  </w:endnote>
  <w:endnote w:type="continuationSeparator" w:id="0">
    <w:p w14:paraId="238CD688" w14:textId="77777777" w:rsidR="003C7CC0" w:rsidRDefault="003C7CC0" w:rsidP="00600ADB">
      <w:r>
        <w:continuationSeparator/>
      </w:r>
    </w:p>
  </w:endnote>
  <w:endnote w:type="continuationNotice" w:id="1">
    <w:p w14:paraId="724BD9C1" w14:textId="77777777" w:rsidR="003C7CC0" w:rsidRDefault="003C7CC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embedRegular r:id="rId1" w:fontKey="{3A0681EF-9606-AC46-9090-8EF4811FE8C4}"/>
    <w:embedBold r:id="rId2" w:fontKey="{87A610E8-4AFE-F544-B450-9C7389EEA661}"/>
    <w:embedItalic r:id="rId3" w:fontKey="{AD6918FD-3589-0546-9CA3-A61F03CC9EE3}"/>
  </w:font>
  <w:font w:name="新宋体">
    <w:altName w:val="NSimSun"/>
    <w:panose1 w:val="02010609030101010101"/>
    <w:charset w:val="86"/>
    <w:family w:val="modern"/>
    <w:pitch w:val="fixed"/>
    <w:sig w:usb0="00000203" w:usb1="288F0000" w:usb2="00000016" w:usb3="00000000" w:csb0="00040001" w:csb1="00000000"/>
  </w:font>
  <w:font w:name="宋体">
    <w:altName w:val="SimSun"/>
    <w:panose1 w:val="02010600030101010101"/>
    <w:charset w:val="86"/>
    <w:family w:val="auto"/>
    <w:pitch w:val="variable"/>
    <w:sig w:usb0="00000203" w:usb1="288F0000" w:usb2="00000016" w:usb3="00000000" w:csb0="00040001" w:csb1="00000000"/>
  </w:font>
  <w:font w:name="Wingdings">
    <w:panose1 w:val="05000000000000000000"/>
    <w:charset w:val="00"/>
    <w:family w:val="decorative"/>
    <w:pitch w:val="variable"/>
    <w:sig w:usb0="00000003" w:usb1="10000000" w:usb2="00000000" w:usb3="00000000" w:csb0="80000001" w:csb1="00000000"/>
  </w:font>
  <w:font w:name="DengXian">
    <w:altName w:val="等线"/>
    <w:panose1 w:val="02010600030101010101"/>
    <w:charset w:val="86"/>
    <w:family w:val="auto"/>
    <w:pitch w:val="variable"/>
    <w:sig w:usb0="A00002BF" w:usb1="38CF7CFA" w:usb2="00000016" w:usb3="00000000" w:csb0="0004000F" w:csb1="00000000"/>
    <w:embedRegular r:id="rId4" w:subsetted="1" w:fontKey="{8698509A-9F02-4E4F-A3E8-8726E890FB38}"/>
    <w:embedBold r:id="rId5" w:subsetted="1" w:fontKey="{9B35B078-5DDF-204D-B5AC-9DB6DC3D9E6E}"/>
  </w:font>
  <w:font w:name="等线 Light">
    <w:panose1 w:val="02010600030101010101"/>
    <w:charset w:val="86"/>
    <w:family w:val="auto"/>
    <w:pitch w:val="variable"/>
    <w:sig w:usb0="A00002BF" w:usb1="38CF7CFA" w:usb2="00000016" w:usb3="00000000" w:csb0="0004000F" w:csb1="00000000"/>
  </w:font>
  <w:font w:name="SimSong">
    <w:panose1 w:val="02020300000000000000"/>
    <w:charset w:val="86"/>
    <w:family w:val="roman"/>
    <w:pitch w:val="variable"/>
    <w:sig w:usb0="800002BF" w:usb1="38CF7CFA" w:usb2="00000016" w:usb3="00000000" w:csb0="0004000D" w:csb1="00000000"/>
  </w:font>
  <w:font w:name="Courier New">
    <w:panose1 w:val="02070309020205020404"/>
    <w:charset w:val="00"/>
    <w:family w:val="modern"/>
    <w:pitch w:val="fixed"/>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50675087"/>
      <w:docPartObj>
        <w:docPartGallery w:val="Page Numbers (Bottom of Page)"/>
        <w:docPartUnique/>
      </w:docPartObj>
    </w:sdtPr>
    <w:sdtContent>
      <w:p w14:paraId="4D7D84C2" w14:textId="77777777" w:rsidR="00D2356E" w:rsidRDefault="00D2356E" w:rsidP="000837D9">
        <w:pPr>
          <w:framePr w:wrap="none" w:vAnchor="text" w:hAnchor="margin" w:xAlign="center" w:y="1"/>
        </w:pPr>
        <w:r>
          <w:fldChar w:fldCharType="begin"/>
        </w:r>
        <w:r>
          <w:instrText xml:space="preserve"> PAGE </w:instrText>
        </w:r>
        <w:r>
          <w:fldChar w:fldCharType="separate"/>
        </w:r>
        <w:r>
          <w:rPr>
            <w:noProof/>
          </w:rPr>
          <w:t>- 1 -</w:t>
        </w:r>
        <w:r>
          <w:fldChar w:fldCharType="end"/>
        </w:r>
      </w:p>
    </w:sdtContent>
  </w:sdt>
  <w:p w14:paraId="635AD766" w14:textId="77777777" w:rsidR="00D2356E" w:rsidRDefault="00D2356E"/>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8CBABB" w14:textId="77777777" w:rsidR="003C7CC0" w:rsidRDefault="003C7CC0" w:rsidP="00600ADB"/>
  </w:footnote>
  <w:footnote w:type="continuationSeparator" w:id="0">
    <w:p w14:paraId="3FB76F97" w14:textId="77777777" w:rsidR="003C7CC0" w:rsidRDefault="003C7CC0" w:rsidP="00600ADB">
      <w:r>
        <w:continuationSeparator/>
      </w:r>
    </w:p>
  </w:footnote>
  <w:footnote w:type="continuationNotice" w:id="1">
    <w:p w14:paraId="7E768A79" w14:textId="77777777" w:rsidR="003C7CC0" w:rsidRDefault="003C7CC0"/>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562A5"/>
    <w:multiLevelType w:val="hybridMultilevel"/>
    <w:tmpl w:val="B588B42C"/>
    <w:lvl w:ilvl="0" w:tplc="AFF830CC">
      <w:start w:val="1"/>
      <w:numFmt w:val="chineseCountingThousand"/>
      <w:pStyle w:val="2"/>
      <w:lvlText w:val="%1."/>
      <w:lvlJc w:val="left"/>
      <w:pPr>
        <w:ind w:left="420" w:hanging="420"/>
      </w:pPr>
      <w:rPr>
        <w:rFonts w:ascii="Times New Roman" w:eastAsia="新宋体" w:hAnsi="Times New Roman" w:hint="default"/>
        <w:b/>
        <w:i w:val="0"/>
        <w:sz w:val="21"/>
        <w:lang w:val="en-US"/>
      </w:rPr>
    </w:lvl>
    <w:lvl w:ilvl="1" w:tplc="04090019" w:tentative="1">
      <w:start w:val="1"/>
      <w:numFmt w:val="lowerLetter"/>
      <w:lvlText w:val="%2)"/>
      <w:lvlJc w:val="left"/>
      <w:pPr>
        <w:ind w:left="-295" w:hanging="420"/>
      </w:pPr>
    </w:lvl>
    <w:lvl w:ilvl="2" w:tplc="0409001B" w:tentative="1">
      <w:start w:val="1"/>
      <w:numFmt w:val="lowerRoman"/>
      <w:lvlText w:val="%3."/>
      <w:lvlJc w:val="right"/>
      <w:pPr>
        <w:ind w:left="125" w:hanging="420"/>
      </w:pPr>
    </w:lvl>
    <w:lvl w:ilvl="3" w:tplc="0409000F" w:tentative="1">
      <w:start w:val="1"/>
      <w:numFmt w:val="decimal"/>
      <w:lvlText w:val="%4."/>
      <w:lvlJc w:val="left"/>
      <w:pPr>
        <w:ind w:left="545" w:hanging="420"/>
      </w:pPr>
    </w:lvl>
    <w:lvl w:ilvl="4" w:tplc="04090019" w:tentative="1">
      <w:start w:val="1"/>
      <w:numFmt w:val="lowerLetter"/>
      <w:lvlText w:val="%5)"/>
      <w:lvlJc w:val="left"/>
      <w:pPr>
        <w:ind w:left="965" w:hanging="420"/>
      </w:pPr>
    </w:lvl>
    <w:lvl w:ilvl="5" w:tplc="0409001B" w:tentative="1">
      <w:start w:val="1"/>
      <w:numFmt w:val="lowerRoman"/>
      <w:lvlText w:val="%6."/>
      <w:lvlJc w:val="right"/>
      <w:pPr>
        <w:ind w:left="1385" w:hanging="420"/>
      </w:pPr>
    </w:lvl>
    <w:lvl w:ilvl="6" w:tplc="0409000F" w:tentative="1">
      <w:start w:val="1"/>
      <w:numFmt w:val="decimal"/>
      <w:lvlText w:val="%7."/>
      <w:lvlJc w:val="left"/>
      <w:pPr>
        <w:ind w:left="1805" w:hanging="420"/>
      </w:pPr>
    </w:lvl>
    <w:lvl w:ilvl="7" w:tplc="04090019" w:tentative="1">
      <w:start w:val="1"/>
      <w:numFmt w:val="lowerLetter"/>
      <w:lvlText w:val="%8)"/>
      <w:lvlJc w:val="left"/>
      <w:pPr>
        <w:ind w:left="2225" w:hanging="420"/>
      </w:pPr>
    </w:lvl>
    <w:lvl w:ilvl="8" w:tplc="0409001B" w:tentative="1">
      <w:start w:val="1"/>
      <w:numFmt w:val="lowerRoman"/>
      <w:lvlText w:val="%9."/>
      <w:lvlJc w:val="right"/>
      <w:pPr>
        <w:ind w:left="2645" w:hanging="420"/>
      </w:pPr>
    </w:lvl>
  </w:abstractNum>
  <w:abstractNum w:abstractNumId="1" w15:restartNumberingAfterBreak="0">
    <w:nsid w:val="0E7A7EA7"/>
    <w:multiLevelType w:val="multilevel"/>
    <w:tmpl w:val="3ECA5A66"/>
    <w:styleLink w:val="a"/>
    <w:lvl w:ilvl="0">
      <w:start w:val="1"/>
      <w:numFmt w:val="chineseCountingThousand"/>
      <w:suff w:val="space"/>
      <w:lvlText w:val="%1. "/>
      <w:lvlJc w:val="left"/>
      <w:pPr>
        <w:ind w:left="0" w:firstLine="0"/>
      </w:pPr>
      <w:rPr>
        <w:rFonts w:ascii="Times New Roman" w:eastAsia="宋体" w:hAnsi="Times New Roman" w:hint="default"/>
        <w:b/>
        <w:i w:val="0"/>
        <w:color w:val="auto"/>
        <w:sz w:val="21"/>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 w15:restartNumberingAfterBreak="0">
    <w:nsid w:val="0ED521CA"/>
    <w:multiLevelType w:val="multilevel"/>
    <w:tmpl w:val="0409001D"/>
    <w:styleLink w:val="1"/>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 w15:restartNumberingAfterBreak="0">
    <w:nsid w:val="1FA12925"/>
    <w:multiLevelType w:val="hybridMultilevel"/>
    <w:tmpl w:val="56743674"/>
    <w:lvl w:ilvl="0" w:tplc="04090001">
      <w:start w:val="1"/>
      <w:numFmt w:val="bullet"/>
      <w:lvlText w:val=""/>
      <w:lvlJc w:val="left"/>
      <w:pPr>
        <w:ind w:left="420" w:hanging="420"/>
      </w:pPr>
      <w:rPr>
        <w:rFonts w:ascii="Wingdings" w:hAnsi="Wingdings" w:hint="default"/>
      </w:rPr>
    </w:lvl>
    <w:lvl w:ilvl="1" w:tplc="FFFFFFFF" w:tentative="1">
      <w:start w:val="1"/>
      <w:numFmt w:val="bullet"/>
      <w:lvlText w:val=""/>
      <w:lvlJc w:val="left"/>
      <w:pPr>
        <w:ind w:left="840" w:hanging="420"/>
      </w:pPr>
      <w:rPr>
        <w:rFonts w:ascii="Wingdings" w:hAnsi="Wingdings" w:hint="default"/>
      </w:rPr>
    </w:lvl>
    <w:lvl w:ilvl="2" w:tplc="FFFFFFFF" w:tentative="1">
      <w:start w:val="1"/>
      <w:numFmt w:val="bullet"/>
      <w:lvlText w:val=""/>
      <w:lvlJc w:val="left"/>
      <w:pPr>
        <w:ind w:left="1260" w:hanging="420"/>
      </w:pPr>
      <w:rPr>
        <w:rFonts w:ascii="Wingdings" w:hAnsi="Wingdings" w:hint="default"/>
      </w:rPr>
    </w:lvl>
    <w:lvl w:ilvl="3" w:tplc="FFFFFFFF" w:tentative="1">
      <w:start w:val="1"/>
      <w:numFmt w:val="bullet"/>
      <w:lvlText w:val=""/>
      <w:lvlJc w:val="left"/>
      <w:pPr>
        <w:ind w:left="1680" w:hanging="420"/>
      </w:pPr>
      <w:rPr>
        <w:rFonts w:ascii="Wingdings" w:hAnsi="Wingdings" w:hint="default"/>
      </w:rPr>
    </w:lvl>
    <w:lvl w:ilvl="4" w:tplc="FFFFFFFF" w:tentative="1">
      <w:start w:val="1"/>
      <w:numFmt w:val="bullet"/>
      <w:lvlText w:val=""/>
      <w:lvlJc w:val="left"/>
      <w:pPr>
        <w:ind w:left="2100" w:hanging="420"/>
      </w:pPr>
      <w:rPr>
        <w:rFonts w:ascii="Wingdings" w:hAnsi="Wingdings" w:hint="default"/>
      </w:rPr>
    </w:lvl>
    <w:lvl w:ilvl="5" w:tplc="FFFFFFFF" w:tentative="1">
      <w:start w:val="1"/>
      <w:numFmt w:val="bullet"/>
      <w:lvlText w:val=""/>
      <w:lvlJc w:val="left"/>
      <w:pPr>
        <w:ind w:left="2520" w:hanging="420"/>
      </w:pPr>
      <w:rPr>
        <w:rFonts w:ascii="Wingdings" w:hAnsi="Wingdings" w:hint="default"/>
      </w:rPr>
    </w:lvl>
    <w:lvl w:ilvl="6" w:tplc="FFFFFFFF" w:tentative="1">
      <w:start w:val="1"/>
      <w:numFmt w:val="bullet"/>
      <w:lvlText w:val=""/>
      <w:lvlJc w:val="left"/>
      <w:pPr>
        <w:ind w:left="2940" w:hanging="420"/>
      </w:pPr>
      <w:rPr>
        <w:rFonts w:ascii="Wingdings" w:hAnsi="Wingdings" w:hint="default"/>
      </w:rPr>
    </w:lvl>
    <w:lvl w:ilvl="7" w:tplc="FFFFFFFF" w:tentative="1">
      <w:start w:val="1"/>
      <w:numFmt w:val="bullet"/>
      <w:lvlText w:val=""/>
      <w:lvlJc w:val="left"/>
      <w:pPr>
        <w:ind w:left="3360" w:hanging="420"/>
      </w:pPr>
      <w:rPr>
        <w:rFonts w:ascii="Wingdings" w:hAnsi="Wingdings" w:hint="default"/>
      </w:rPr>
    </w:lvl>
    <w:lvl w:ilvl="8" w:tplc="FFFFFFFF" w:tentative="1">
      <w:start w:val="1"/>
      <w:numFmt w:val="bullet"/>
      <w:lvlText w:val=""/>
      <w:lvlJc w:val="left"/>
      <w:pPr>
        <w:ind w:left="3780" w:hanging="420"/>
      </w:pPr>
      <w:rPr>
        <w:rFonts w:ascii="Wingdings" w:hAnsi="Wingdings" w:hint="default"/>
      </w:rPr>
    </w:lvl>
  </w:abstractNum>
  <w:abstractNum w:abstractNumId="4" w15:restartNumberingAfterBreak="0">
    <w:nsid w:val="59127C52"/>
    <w:multiLevelType w:val="singleLevel"/>
    <w:tmpl w:val="59127C52"/>
    <w:lvl w:ilvl="0">
      <w:start w:val="1"/>
      <w:numFmt w:val="upperLetter"/>
      <w:suff w:val="nothing"/>
      <w:lvlText w:val="%1."/>
      <w:lvlJc w:val="left"/>
    </w:lvl>
  </w:abstractNum>
  <w:abstractNum w:abstractNumId="5" w15:restartNumberingAfterBreak="0">
    <w:nsid w:val="76574320"/>
    <w:multiLevelType w:val="multilevel"/>
    <w:tmpl w:val="3ECA5A66"/>
    <w:numStyleLink w:val="a"/>
  </w:abstractNum>
  <w:abstractNum w:abstractNumId="6" w15:restartNumberingAfterBreak="0">
    <w:nsid w:val="7BB46A70"/>
    <w:multiLevelType w:val="hybridMultilevel"/>
    <w:tmpl w:val="41BADC5E"/>
    <w:lvl w:ilvl="0" w:tplc="09FA1C9E">
      <w:start w:val="1"/>
      <w:numFmt w:val="decimal"/>
      <w:pStyle w:val="a0"/>
      <w:lvlText w:val="%1."/>
      <w:lvlJc w:val="left"/>
      <w:pPr>
        <w:ind w:left="420" w:hanging="420"/>
      </w:pPr>
      <w:rPr>
        <w:rFonts w:hint="default"/>
        <w:b w:val="0"/>
        <w:i w:val="0"/>
        <w:caps w:val="0"/>
        <w:strike w:val="0"/>
        <w:dstrike w:val="0"/>
        <w:vanish w:val="0"/>
        <w:sz w:val="21"/>
        <w:vertAlign w:val="baseline"/>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229317423">
    <w:abstractNumId w:val="1"/>
  </w:num>
  <w:num w:numId="2" w16cid:durableId="1692603041">
    <w:abstractNumId w:val="5"/>
    <w:lvlOverride w:ilvl="0">
      <w:lvl w:ilvl="0">
        <w:start w:val="1"/>
        <w:numFmt w:val="chineseCountingThousand"/>
        <w:suff w:val="space"/>
        <w:lvlText w:val="%1. "/>
        <w:lvlJc w:val="left"/>
        <w:pPr>
          <w:ind w:left="0" w:firstLine="0"/>
        </w:pPr>
        <w:rPr>
          <w:rFonts w:ascii="Times New Roman" w:eastAsia="宋体" w:hAnsi="Times New Roman" w:hint="default"/>
          <w:b/>
          <w:i w:val="0"/>
          <w:color w:val="auto"/>
          <w:sz w:val="21"/>
        </w:rPr>
      </w:lvl>
    </w:lvlOverride>
  </w:num>
  <w:num w:numId="3" w16cid:durableId="398016851">
    <w:abstractNumId w:val="6"/>
  </w:num>
  <w:num w:numId="4" w16cid:durableId="1511682310">
    <w:abstractNumId w:val="0"/>
  </w:num>
  <w:num w:numId="5" w16cid:durableId="960038675">
    <w:abstractNumId w:val="0"/>
  </w:num>
  <w:num w:numId="6" w16cid:durableId="750470956">
    <w:abstractNumId w:val="0"/>
    <w:lvlOverride w:ilvl="0">
      <w:startOverride w:val="1"/>
    </w:lvlOverride>
  </w:num>
  <w:num w:numId="7" w16cid:durableId="1337920282">
    <w:abstractNumId w:val="4"/>
  </w:num>
  <w:num w:numId="8" w16cid:durableId="824660220">
    <w:abstractNumId w:val="0"/>
    <w:lvlOverride w:ilvl="0">
      <w:startOverride w:val="1"/>
    </w:lvlOverride>
  </w:num>
  <w:num w:numId="9" w16cid:durableId="2111004933">
    <w:abstractNumId w:val="0"/>
    <w:lvlOverride w:ilvl="0">
      <w:startOverride w:val="1"/>
    </w:lvlOverride>
  </w:num>
  <w:num w:numId="10" w16cid:durableId="123352552">
    <w:abstractNumId w:val="0"/>
    <w:lvlOverride w:ilvl="0">
      <w:startOverride w:val="1"/>
    </w:lvlOverride>
  </w:num>
  <w:num w:numId="11" w16cid:durableId="909120786">
    <w:abstractNumId w:val="0"/>
    <w:lvlOverride w:ilvl="0">
      <w:startOverride w:val="1"/>
    </w:lvlOverride>
  </w:num>
  <w:num w:numId="12" w16cid:durableId="710115225">
    <w:abstractNumId w:val="0"/>
    <w:lvlOverride w:ilvl="0">
      <w:startOverride w:val="1"/>
    </w:lvlOverride>
  </w:num>
  <w:num w:numId="13" w16cid:durableId="1330792605">
    <w:abstractNumId w:val="0"/>
    <w:lvlOverride w:ilvl="0">
      <w:startOverride w:val="1"/>
    </w:lvlOverride>
  </w:num>
  <w:num w:numId="14" w16cid:durableId="455875548">
    <w:abstractNumId w:val="0"/>
    <w:lvlOverride w:ilvl="0">
      <w:startOverride w:val="1"/>
    </w:lvlOverride>
  </w:num>
  <w:num w:numId="15" w16cid:durableId="166946539">
    <w:abstractNumId w:val="0"/>
    <w:lvlOverride w:ilvl="0">
      <w:startOverride w:val="1"/>
    </w:lvlOverride>
  </w:num>
  <w:num w:numId="16" w16cid:durableId="457457492">
    <w:abstractNumId w:val="0"/>
    <w:lvlOverride w:ilvl="0">
      <w:startOverride w:val="1"/>
    </w:lvlOverride>
  </w:num>
  <w:num w:numId="17" w16cid:durableId="1544444157">
    <w:abstractNumId w:val="0"/>
    <w:lvlOverride w:ilvl="0">
      <w:startOverride w:val="1"/>
    </w:lvlOverride>
  </w:num>
  <w:num w:numId="18" w16cid:durableId="366953054">
    <w:abstractNumId w:val="0"/>
    <w:lvlOverride w:ilvl="0">
      <w:startOverride w:val="1"/>
    </w:lvlOverride>
  </w:num>
  <w:num w:numId="19" w16cid:durableId="621695138">
    <w:abstractNumId w:val="0"/>
    <w:lvlOverride w:ilvl="0">
      <w:startOverride w:val="1"/>
    </w:lvlOverride>
  </w:num>
  <w:num w:numId="20" w16cid:durableId="840705205">
    <w:abstractNumId w:val="0"/>
    <w:lvlOverride w:ilvl="0">
      <w:startOverride w:val="1"/>
    </w:lvlOverride>
  </w:num>
  <w:num w:numId="21" w16cid:durableId="733889246">
    <w:abstractNumId w:val="0"/>
    <w:lvlOverride w:ilvl="0">
      <w:startOverride w:val="1"/>
    </w:lvlOverride>
  </w:num>
  <w:num w:numId="22" w16cid:durableId="225261405">
    <w:abstractNumId w:val="0"/>
    <w:lvlOverride w:ilvl="0">
      <w:startOverride w:val="1"/>
    </w:lvlOverride>
  </w:num>
  <w:num w:numId="23" w16cid:durableId="581180369">
    <w:abstractNumId w:val="0"/>
    <w:lvlOverride w:ilvl="0">
      <w:startOverride w:val="1"/>
    </w:lvlOverride>
  </w:num>
  <w:num w:numId="24" w16cid:durableId="298339223">
    <w:abstractNumId w:val="0"/>
    <w:lvlOverride w:ilvl="0">
      <w:startOverride w:val="1"/>
    </w:lvlOverride>
  </w:num>
  <w:num w:numId="25" w16cid:durableId="382992563">
    <w:abstractNumId w:val="0"/>
    <w:lvlOverride w:ilvl="0">
      <w:startOverride w:val="1"/>
    </w:lvlOverride>
  </w:num>
  <w:num w:numId="26" w16cid:durableId="821435187">
    <w:abstractNumId w:val="0"/>
    <w:lvlOverride w:ilvl="0">
      <w:startOverride w:val="1"/>
    </w:lvlOverride>
  </w:num>
  <w:num w:numId="27" w16cid:durableId="633872463">
    <w:abstractNumId w:val="0"/>
    <w:lvlOverride w:ilvl="0">
      <w:startOverride w:val="1"/>
    </w:lvlOverride>
  </w:num>
  <w:num w:numId="28" w16cid:durableId="1670213746">
    <w:abstractNumId w:val="0"/>
  </w:num>
  <w:num w:numId="29" w16cid:durableId="94638070">
    <w:abstractNumId w:val="0"/>
    <w:lvlOverride w:ilvl="0">
      <w:startOverride w:val="1"/>
    </w:lvlOverride>
  </w:num>
  <w:num w:numId="30" w16cid:durableId="234776824">
    <w:abstractNumId w:val="0"/>
    <w:lvlOverride w:ilvl="0">
      <w:startOverride w:val="1"/>
    </w:lvlOverride>
  </w:num>
  <w:num w:numId="31" w16cid:durableId="2075539203">
    <w:abstractNumId w:val="0"/>
    <w:lvlOverride w:ilvl="0">
      <w:startOverride w:val="1"/>
    </w:lvlOverride>
  </w:num>
  <w:num w:numId="32" w16cid:durableId="1266690877">
    <w:abstractNumId w:val="0"/>
  </w:num>
  <w:num w:numId="33" w16cid:durableId="666515723">
    <w:abstractNumId w:val="0"/>
    <w:lvlOverride w:ilvl="0">
      <w:startOverride w:val="1"/>
    </w:lvlOverride>
  </w:num>
  <w:num w:numId="34" w16cid:durableId="2027293581">
    <w:abstractNumId w:val="0"/>
    <w:lvlOverride w:ilvl="0">
      <w:startOverride w:val="1"/>
    </w:lvlOverride>
  </w:num>
  <w:num w:numId="35" w16cid:durableId="256211168">
    <w:abstractNumId w:val="0"/>
    <w:lvlOverride w:ilvl="0">
      <w:startOverride w:val="1"/>
    </w:lvlOverride>
  </w:num>
  <w:num w:numId="36" w16cid:durableId="694234220">
    <w:abstractNumId w:val="0"/>
    <w:lvlOverride w:ilvl="0">
      <w:startOverride w:val="1"/>
    </w:lvlOverride>
  </w:num>
  <w:num w:numId="37" w16cid:durableId="1666980774">
    <w:abstractNumId w:val="0"/>
    <w:lvlOverride w:ilvl="0">
      <w:startOverride w:val="1"/>
    </w:lvlOverride>
  </w:num>
  <w:num w:numId="38" w16cid:durableId="1842546620">
    <w:abstractNumId w:val="0"/>
    <w:lvlOverride w:ilvl="0">
      <w:startOverride w:val="1"/>
    </w:lvlOverride>
  </w:num>
  <w:num w:numId="39" w16cid:durableId="819882472">
    <w:abstractNumId w:val="2"/>
  </w:num>
  <w:num w:numId="40" w16cid:durableId="235093254">
    <w:abstractNumId w:val="0"/>
    <w:lvlOverride w:ilvl="0">
      <w:startOverride w:val="1"/>
    </w:lvlOverride>
  </w:num>
  <w:num w:numId="41" w16cid:durableId="727190588">
    <w:abstractNumId w:val="0"/>
    <w:lvlOverride w:ilvl="0">
      <w:startOverride w:val="1"/>
    </w:lvlOverride>
  </w:num>
  <w:num w:numId="42" w16cid:durableId="1424296403">
    <w:abstractNumId w:val="0"/>
    <w:lvlOverride w:ilvl="0">
      <w:startOverride w:val="1"/>
    </w:lvlOverride>
  </w:num>
  <w:num w:numId="43" w16cid:durableId="503327505">
    <w:abstractNumId w:val="3"/>
  </w:num>
  <w:num w:numId="44" w16cid:durableId="1217669901">
    <w:abstractNumId w:val="0"/>
    <w:lvlOverride w:ilvl="0">
      <w:startOverride w:val="1"/>
    </w:lvlOverride>
  </w:num>
  <w:num w:numId="45" w16cid:durableId="1817331233">
    <w:abstractNumId w:val="0"/>
    <w:lvlOverride w:ilvl="0">
      <w:startOverride w:val="1"/>
    </w:lvlOverride>
  </w:num>
  <w:num w:numId="46" w16cid:durableId="100270396">
    <w:abstractNumId w:val="0"/>
    <w:lvlOverride w:ilvl="0">
      <w:startOverride w:val="1"/>
    </w:lvlOverride>
  </w:num>
  <w:num w:numId="47" w16cid:durableId="521012656">
    <w:abstractNumId w:val="0"/>
    <w:lvlOverride w:ilvl="0">
      <w:startOverride w:val="1"/>
    </w:lvlOverride>
  </w:num>
  <w:num w:numId="48" w16cid:durableId="1024139121">
    <w:abstractNumId w:val="0"/>
    <w:lvlOverride w:ilvl="0">
      <w:startOverride w:val="1"/>
    </w:lvlOverride>
  </w:num>
  <w:num w:numId="49" w16cid:durableId="626932160">
    <w:abstractNumId w:val="0"/>
    <w:lvlOverride w:ilvl="0">
      <w:startOverride w:val="1"/>
    </w:lvlOverride>
  </w:num>
  <w:num w:numId="50" w16cid:durableId="203835158">
    <w:abstractNumId w:val="0"/>
    <w:lvlOverride w:ilvl="0">
      <w:startOverride w:val="1"/>
    </w:lvlOverride>
  </w:num>
  <w:num w:numId="51" w16cid:durableId="138429019">
    <w:abstractNumId w:val="0"/>
    <w:lvlOverride w:ilvl="0">
      <w:startOverride w:val="1"/>
    </w:lvlOverride>
  </w:num>
  <w:num w:numId="52" w16cid:durableId="16010685">
    <w:abstractNumId w:val="0"/>
    <w:lvlOverride w:ilvl="0">
      <w:startOverride w:val="1"/>
    </w:lvlOverride>
  </w:num>
  <w:num w:numId="53" w16cid:durableId="294214985">
    <w:abstractNumId w:val="0"/>
    <w:lvlOverride w:ilvl="0">
      <w:startOverride w:val="1"/>
    </w:lvlOverride>
  </w:num>
  <w:num w:numId="54" w16cid:durableId="1989356371">
    <w:abstractNumId w:val="0"/>
    <w:lvlOverride w:ilvl="0">
      <w:startOverride w:val="1"/>
    </w:lvlOverride>
  </w:num>
  <w:num w:numId="55" w16cid:durableId="1835028910">
    <w:abstractNumId w:val="0"/>
    <w:lvlOverride w:ilvl="0">
      <w:startOverride w:val="1"/>
    </w:lvlOverride>
  </w:num>
  <w:num w:numId="56" w16cid:durableId="678777410">
    <w:abstractNumId w:val="0"/>
    <w:lvlOverride w:ilvl="0">
      <w:startOverride w:val="1"/>
    </w:lvlOverride>
  </w:num>
  <w:num w:numId="57" w16cid:durableId="1018387854">
    <w:abstractNumId w:val="0"/>
    <w:lvlOverride w:ilvl="0">
      <w:startOverride w:val="1"/>
    </w:lvlOverride>
  </w:num>
  <w:num w:numId="58" w16cid:durableId="547841409">
    <w:abstractNumId w:val="0"/>
    <w:lvlOverride w:ilvl="0">
      <w:startOverride w:val="1"/>
    </w:lvlOverride>
  </w:num>
  <w:numIdMacAtCleanup w:val="5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saveSubsetFonts/>
  <w:bordersDoNotSurroundHeader/>
  <w:bordersDoNotSurroundFooter/>
  <w:activeWritingStyle w:appName="MSWord" w:lang="en-US" w:vendorID="64" w:dllVersion="4096" w:nlCheck="1" w:checkStyle="0"/>
  <w:activeWritingStyle w:appName="MSWord" w:lang="en-US" w:vendorID="64" w:dllVersion="0" w:nlCheck="1" w:checkStyle="0"/>
  <w:proofState w:spelling="clean"/>
  <w:attachedTemplate r:id="rId1"/>
  <w:defaultTabStop w:val="315"/>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0ADB"/>
    <w:rsid w:val="0000046E"/>
    <w:rsid w:val="00001309"/>
    <w:rsid w:val="00001691"/>
    <w:rsid w:val="00001FE8"/>
    <w:rsid w:val="000026EF"/>
    <w:rsid w:val="000027AB"/>
    <w:rsid w:val="00002AC8"/>
    <w:rsid w:val="000036F2"/>
    <w:rsid w:val="00003A79"/>
    <w:rsid w:val="0000413F"/>
    <w:rsid w:val="000048C4"/>
    <w:rsid w:val="00005701"/>
    <w:rsid w:val="000058D6"/>
    <w:rsid w:val="00007030"/>
    <w:rsid w:val="00007242"/>
    <w:rsid w:val="000074CE"/>
    <w:rsid w:val="00010E1C"/>
    <w:rsid w:val="00011BDA"/>
    <w:rsid w:val="00012107"/>
    <w:rsid w:val="0001218B"/>
    <w:rsid w:val="00012C7D"/>
    <w:rsid w:val="00012C86"/>
    <w:rsid w:val="00013AA9"/>
    <w:rsid w:val="00013BAA"/>
    <w:rsid w:val="00013CA4"/>
    <w:rsid w:val="00014745"/>
    <w:rsid w:val="00014956"/>
    <w:rsid w:val="0001767C"/>
    <w:rsid w:val="000177FF"/>
    <w:rsid w:val="00017BC6"/>
    <w:rsid w:val="00020478"/>
    <w:rsid w:val="0002133D"/>
    <w:rsid w:val="00022A24"/>
    <w:rsid w:val="000231F7"/>
    <w:rsid w:val="00023AD6"/>
    <w:rsid w:val="00023BAC"/>
    <w:rsid w:val="0002409F"/>
    <w:rsid w:val="000240CD"/>
    <w:rsid w:val="000264ED"/>
    <w:rsid w:val="00026F2D"/>
    <w:rsid w:val="000272EE"/>
    <w:rsid w:val="00027534"/>
    <w:rsid w:val="000321EB"/>
    <w:rsid w:val="000322B7"/>
    <w:rsid w:val="00032953"/>
    <w:rsid w:val="00032A3A"/>
    <w:rsid w:val="000331C0"/>
    <w:rsid w:val="00033A00"/>
    <w:rsid w:val="00035266"/>
    <w:rsid w:val="00036077"/>
    <w:rsid w:val="00036981"/>
    <w:rsid w:val="00036CC7"/>
    <w:rsid w:val="00037047"/>
    <w:rsid w:val="00040149"/>
    <w:rsid w:val="00040B60"/>
    <w:rsid w:val="00040D39"/>
    <w:rsid w:val="00041249"/>
    <w:rsid w:val="0004148D"/>
    <w:rsid w:val="00041F74"/>
    <w:rsid w:val="000423D5"/>
    <w:rsid w:val="00042F19"/>
    <w:rsid w:val="00043EB9"/>
    <w:rsid w:val="00043F57"/>
    <w:rsid w:val="000444AD"/>
    <w:rsid w:val="0004456D"/>
    <w:rsid w:val="000456FF"/>
    <w:rsid w:val="000468F8"/>
    <w:rsid w:val="000471AB"/>
    <w:rsid w:val="00047215"/>
    <w:rsid w:val="00047718"/>
    <w:rsid w:val="00047A8D"/>
    <w:rsid w:val="0005000E"/>
    <w:rsid w:val="000508DC"/>
    <w:rsid w:val="00050B40"/>
    <w:rsid w:val="0005116E"/>
    <w:rsid w:val="00051557"/>
    <w:rsid w:val="00051999"/>
    <w:rsid w:val="00053C7B"/>
    <w:rsid w:val="00054C48"/>
    <w:rsid w:val="000553A6"/>
    <w:rsid w:val="00056489"/>
    <w:rsid w:val="00056E50"/>
    <w:rsid w:val="00057F7E"/>
    <w:rsid w:val="00061644"/>
    <w:rsid w:val="00062752"/>
    <w:rsid w:val="00063F9F"/>
    <w:rsid w:val="000649BC"/>
    <w:rsid w:val="00065832"/>
    <w:rsid w:val="00065963"/>
    <w:rsid w:val="00065BEB"/>
    <w:rsid w:val="00066EC4"/>
    <w:rsid w:val="00066ED5"/>
    <w:rsid w:val="000670EE"/>
    <w:rsid w:val="00067162"/>
    <w:rsid w:val="0006770E"/>
    <w:rsid w:val="00067898"/>
    <w:rsid w:val="00067F73"/>
    <w:rsid w:val="000702F8"/>
    <w:rsid w:val="000712D2"/>
    <w:rsid w:val="000717D2"/>
    <w:rsid w:val="00071842"/>
    <w:rsid w:val="000725AD"/>
    <w:rsid w:val="00073071"/>
    <w:rsid w:val="0007507E"/>
    <w:rsid w:val="00075538"/>
    <w:rsid w:val="00075B14"/>
    <w:rsid w:val="000761C4"/>
    <w:rsid w:val="000762CF"/>
    <w:rsid w:val="000763D2"/>
    <w:rsid w:val="000777BC"/>
    <w:rsid w:val="000779F0"/>
    <w:rsid w:val="00077AF4"/>
    <w:rsid w:val="00077FBA"/>
    <w:rsid w:val="00080AC8"/>
    <w:rsid w:val="00080B3F"/>
    <w:rsid w:val="00081463"/>
    <w:rsid w:val="00081967"/>
    <w:rsid w:val="00082446"/>
    <w:rsid w:val="000824FE"/>
    <w:rsid w:val="00082535"/>
    <w:rsid w:val="00082C65"/>
    <w:rsid w:val="000837D9"/>
    <w:rsid w:val="000843CB"/>
    <w:rsid w:val="00084852"/>
    <w:rsid w:val="000851B8"/>
    <w:rsid w:val="00085747"/>
    <w:rsid w:val="00086175"/>
    <w:rsid w:val="00086D86"/>
    <w:rsid w:val="000875D2"/>
    <w:rsid w:val="0009093E"/>
    <w:rsid w:val="00090CB6"/>
    <w:rsid w:val="000910F0"/>
    <w:rsid w:val="000916FF"/>
    <w:rsid w:val="00091BDB"/>
    <w:rsid w:val="0009284B"/>
    <w:rsid w:val="00093031"/>
    <w:rsid w:val="0009364B"/>
    <w:rsid w:val="000937E2"/>
    <w:rsid w:val="0009401E"/>
    <w:rsid w:val="000942DB"/>
    <w:rsid w:val="000946F6"/>
    <w:rsid w:val="000957B6"/>
    <w:rsid w:val="00095CD7"/>
    <w:rsid w:val="00097E7C"/>
    <w:rsid w:val="000A085C"/>
    <w:rsid w:val="000A0A3A"/>
    <w:rsid w:val="000A14BD"/>
    <w:rsid w:val="000A15C3"/>
    <w:rsid w:val="000A1C77"/>
    <w:rsid w:val="000A4454"/>
    <w:rsid w:val="000A452B"/>
    <w:rsid w:val="000A4BD6"/>
    <w:rsid w:val="000A53CC"/>
    <w:rsid w:val="000A57E7"/>
    <w:rsid w:val="000A58AA"/>
    <w:rsid w:val="000A596A"/>
    <w:rsid w:val="000A5DC7"/>
    <w:rsid w:val="000A5FF6"/>
    <w:rsid w:val="000A60A4"/>
    <w:rsid w:val="000A785D"/>
    <w:rsid w:val="000B198B"/>
    <w:rsid w:val="000B34B7"/>
    <w:rsid w:val="000B3D9D"/>
    <w:rsid w:val="000B49E5"/>
    <w:rsid w:val="000B57CA"/>
    <w:rsid w:val="000B6DCC"/>
    <w:rsid w:val="000B771B"/>
    <w:rsid w:val="000B7CD1"/>
    <w:rsid w:val="000C0311"/>
    <w:rsid w:val="000C1550"/>
    <w:rsid w:val="000C1AAB"/>
    <w:rsid w:val="000C22D7"/>
    <w:rsid w:val="000C29A2"/>
    <w:rsid w:val="000C3F2F"/>
    <w:rsid w:val="000C416A"/>
    <w:rsid w:val="000C42FC"/>
    <w:rsid w:val="000C4F2B"/>
    <w:rsid w:val="000C554B"/>
    <w:rsid w:val="000C5B2D"/>
    <w:rsid w:val="000C730E"/>
    <w:rsid w:val="000C7551"/>
    <w:rsid w:val="000C7C76"/>
    <w:rsid w:val="000D06F1"/>
    <w:rsid w:val="000D1529"/>
    <w:rsid w:val="000D2CFE"/>
    <w:rsid w:val="000D4F85"/>
    <w:rsid w:val="000D5076"/>
    <w:rsid w:val="000D53B7"/>
    <w:rsid w:val="000D5776"/>
    <w:rsid w:val="000D6C25"/>
    <w:rsid w:val="000D6F4E"/>
    <w:rsid w:val="000D70A6"/>
    <w:rsid w:val="000E1300"/>
    <w:rsid w:val="000E1731"/>
    <w:rsid w:val="000E1799"/>
    <w:rsid w:val="000E2F7F"/>
    <w:rsid w:val="000E3099"/>
    <w:rsid w:val="000E3C6B"/>
    <w:rsid w:val="000E483E"/>
    <w:rsid w:val="000E5696"/>
    <w:rsid w:val="000E59FB"/>
    <w:rsid w:val="000E71B0"/>
    <w:rsid w:val="000F03D5"/>
    <w:rsid w:val="000F0E05"/>
    <w:rsid w:val="000F1475"/>
    <w:rsid w:val="000F170C"/>
    <w:rsid w:val="000F1EB6"/>
    <w:rsid w:val="000F1F90"/>
    <w:rsid w:val="000F21D2"/>
    <w:rsid w:val="000F246E"/>
    <w:rsid w:val="000F2580"/>
    <w:rsid w:val="000F280C"/>
    <w:rsid w:val="000F3334"/>
    <w:rsid w:val="000F3907"/>
    <w:rsid w:val="000F3FC6"/>
    <w:rsid w:val="000F400C"/>
    <w:rsid w:val="000F4A44"/>
    <w:rsid w:val="000F5122"/>
    <w:rsid w:val="000F708A"/>
    <w:rsid w:val="000F7170"/>
    <w:rsid w:val="000F7DFC"/>
    <w:rsid w:val="001002D0"/>
    <w:rsid w:val="00100310"/>
    <w:rsid w:val="00100748"/>
    <w:rsid w:val="00100914"/>
    <w:rsid w:val="0010169A"/>
    <w:rsid w:val="00102136"/>
    <w:rsid w:val="0010215E"/>
    <w:rsid w:val="0010263A"/>
    <w:rsid w:val="0010310A"/>
    <w:rsid w:val="001040EF"/>
    <w:rsid w:val="001044A1"/>
    <w:rsid w:val="001045A4"/>
    <w:rsid w:val="00104A20"/>
    <w:rsid w:val="001057C0"/>
    <w:rsid w:val="00105811"/>
    <w:rsid w:val="00105E64"/>
    <w:rsid w:val="00107C5C"/>
    <w:rsid w:val="00107D4F"/>
    <w:rsid w:val="00110D16"/>
    <w:rsid w:val="00110E70"/>
    <w:rsid w:val="00111EBD"/>
    <w:rsid w:val="00111FB3"/>
    <w:rsid w:val="00112DCF"/>
    <w:rsid w:val="00113279"/>
    <w:rsid w:val="001157A1"/>
    <w:rsid w:val="0011581A"/>
    <w:rsid w:val="00116269"/>
    <w:rsid w:val="00116A7F"/>
    <w:rsid w:val="001170FD"/>
    <w:rsid w:val="0011762F"/>
    <w:rsid w:val="00117C5B"/>
    <w:rsid w:val="00120CEC"/>
    <w:rsid w:val="00121126"/>
    <w:rsid w:val="001218CF"/>
    <w:rsid w:val="00124302"/>
    <w:rsid w:val="0012436F"/>
    <w:rsid w:val="00124AB6"/>
    <w:rsid w:val="001255F7"/>
    <w:rsid w:val="00125DB7"/>
    <w:rsid w:val="00126F8B"/>
    <w:rsid w:val="00127A32"/>
    <w:rsid w:val="00131367"/>
    <w:rsid w:val="00133640"/>
    <w:rsid w:val="00134075"/>
    <w:rsid w:val="00134A7F"/>
    <w:rsid w:val="00135409"/>
    <w:rsid w:val="00136837"/>
    <w:rsid w:val="00136D6B"/>
    <w:rsid w:val="00136E77"/>
    <w:rsid w:val="001379A8"/>
    <w:rsid w:val="00137CA1"/>
    <w:rsid w:val="001409B7"/>
    <w:rsid w:val="00140CAC"/>
    <w:rsid w:val="00140FDC"/>
    <w:rsid w:val="001410B6"/>
    <w:rsid w:val="00141937"/>
    <w:rsid w:val="00142234"/>
    <w:rsid w:val="00142964"/>
    <w:rsid w:val="00142B85"/>
    <w:rsid w:val="00142DEC"/>
    <w:rsid w:val="00143904"/>
    <w:rsid w:val="001458B3"/>
    <w:rsid w:val="00145AA7"/>
    <w:rsid w:val="00146E06"/>
    <w:rsid w:val="001472B2"/>
    <w:rsid w:val="00147741"/>
    <w:rsid w:val="001478D5"/>
    <w:rsid w:val="00150773"/>
    <w:rsid w:val="001507A1"/>
    <w:rsid w:val="0015093D"/>
    <w:rsid w:val="00150B46"/>
    <w:rsid w:val="00151055"/>
    <w:rsid w:val="0015252E"/>
    <w:rsid w:val="0015261C"/>
    <w:rsid w:val="0015400E"/>
    <w:rsid w:val="00155470"/>
    <w:rsid w:val="00157557"/>
    <w:rsid w:val="001576A4"/>
    <w:rsid w:val="00160889"/>
    <w:rsid w:val="00161ABB"/>
    <w:rsid w:val="001620D7"/>
    <w:rsid w:val="00163AAF"/>
    <w:rsid w:val="00163DA5"/>
    <w:rsid w:val="00163F91"/>
    <w:rsid w:val="00165B61"/>
    <w:rsid w:val="0016629D"/>
    <w:rsid w:val="00166778"/>
    <w:rsid w:val="001667D3"/>
    <w:rsid w:val="00167847"/>
    <w:rsid w:val="001706A9"/>
    <w:rsid w:val="00172258"/>
    <w:rsid w:val="001727A5"/>
    <w:rsid w:val="00173026"/>
    <w:rsid w:val="00173954"/>
    <w:rsid w:val="00173C84"/>
    <w:rsid w:val="001760FB"/>
    <w:rsid w:val="00176B69"/>
    <w:rsid w:val="00176F9E"/>
    <w:rsid w:val="001771F4"/>
    <w:rsid w:val="001776F6"/>
    <w:rsid w:val="00177976"/>
    <w:rsid w:val="00180371"/>
    <w:rsid w:val="001808BD"/>
    <w:rsid w:val="00180FC3"/>
    <w:rsid w:val="00181F6A"/>
    <w:rsid w:val="00181FEF"/>
    <w:rsid w:val="00182764"/>
    <w:rsid w:val="00182A9C"/>
    <w:rsid w:val="001833E1"/>
    <w:rsid w:val="001841FF"/>
    <w:rsid w:val="001854CA"/>
    <w:rsid w:val="00185A75"/>
    <w:rsid w:val="00185F92"/>
    <w:rsid w:val="00186CB8"/>
    <w:rsid w:val="00187023"/>
    <w:rsid w:val="00187565"/>
    <w:rsid w:val="00187E0F"/>
    <w:rsid w:val="00190A5F"/>
    <w:rsid w:val="00190A60"/>
    <w:rsid w:val="00191572"/>
    <w:rsid w:val="00191F81"/>
    <w:rsid w:val="001923DD"/>
    <w:rsid w:val="001925BF"/>
    <w:rsid w:val="00192C1D"/>
    <w:rsid w:val="001933D0"/>
    <w:rsid w:val="001938C5"/>
    <w:rsid w:val="00193DB0"/>
    <w:rsid w:val="00194979"/>
    <w:rsid w:val="0019609C"/>
    <w:rsid w:val="001966F5"/>
    <w:rsid w:val="00196811"/>
    <w:rsid w:val="0019708B"/>
    <w:rsid w:val="00197C82"/>
    <w:rsid w:val="00197DE1"/>
    <w:rsid w:val="001A0695"/>
    <w:rsid w:val="001A196C"/>
    <w:rsid w:val="001A21A9"/>
    <w:rsid w:val="001A21DA"/>
    <w:rsid w:val="001A2718"/>
    <w:rsid w:val="001A3486"/>
    <w:rsid w:val="001A34ED"/>
    <w:rsid w:val="001A3F2E"/>
    <w:rsid w:val="001A4325"/>
    <w:rsid w:val="001A47C8"/>
    <w:rsid w:val="001A5E88"/>
    <w:rsid w:val="001A61C5"/>
    <w:rsid w:val="001A621E"/>
    <w:rsid w:val="001A6E11"/>
    <w:rsid w:val="001A791E"/>
    <w:rsid w:val="001A7D9A"/>
    <w:rsid w:val="001B076E"/>
    <w:rsid w:val="001B095A"/>
    <w:rsid w:val="001B28C2"/>
    <w:rsid w:val="001B2DE7"/>
    <w:rsid w:val="001B316B"/>
    <w:rsid w:val="001B3808"/>
    <w:rsid w:val="001B3902"/>
    <w:rsid w:val="001B4D7A"/>
    <w:rsid w:val="001B5474"/>
    <w:rsid w:val="001B6549"/>
    <w:rsid w:val="001B7C33"/>
    <w:rsid w:val="001C0116"/>
    <w:rsid w:val="001C01E0"/>
    <w:rsid w:val="001C0C6E"/>
    <w:rsid w:val="001C0EB2"/>
    <w:rsid w:val="001C1E79"/>
    <w:rsid w:val="001C32A4"/>
    <w:rsid w:val="001C4175"/>
    <w:rsid w:val="001C5CA3"/>
    <w:rsid w:val="001C67EC"/>
    <w:rsid w:val="001C6887"/>
    <w:rsid w:val="001D004A"/>
    <w:rsid w:val="001D1F05"/>
    <w:rsid w:val="001D2467"/>
    <w:rsid w:val="001D29FA"/>
    <w:rsid w:val="001D328B"/>
    <w:rsid w:val="001D3DE4"/>
    <w:rsid w:val="001D4745"/>
    <w:rsid w:val="001D49F0"/>
    <w:rsid w:val="001D66DB"/>
    <w:rsid w:val="001D7508"/>
    <w:rsid w:val="001E0D31"/>
    <w:rsid w:val="001E11AB"/>
    <w:rsid w:val="001E14D9"/>
    <w:rsid w:val="001E1708"/>
    <w:rsid w:val="001E1812"/>
    <w:rsid w:val="001E2474"/>
    <w:rsid w:val="001E251E"/>
    <w:rsid w:val="001E2A9E"/>
    <w:rsid w:val="001E44DD"/>
    <w:rsid w:val="001E4F93"/>
    <w:rsid w:val="001E5604"/>
    <w:rsid w:val="001E67C6"/>
    <w:rsid w:val="001F0324"/>
    <w:rsid w:val="001F042B"/>
    <w:rsid w:val="001F1F59"/>
    <w:rsid w:val="001F2516"/>
    <w:rsid w:val="001F2EA7"/>
    <w:rsid w:val="001F3002"/>
    <w:rsid w:val="001F362A"/>
    <w:rsid w:val="001F3736"/>
    <w:rsid w:val="001F4974"/>
    <w:rsid w:val="001F4EDE"/>
    <w:rsid w:val="001F589A"/>
    <w:rsid w:val="001F5EF1"/>
    <w:rsid w:val="001F5FE7"/>
    <w:rsid w:val="001F6CF5"/>
    <w:rsid w:val="001F76CE"/>
    <w:rsid w:val="001F797C"/>
    <w:rsid w:val="001F79AA"/>
    <w:rsid w:val="001F7FA2"/>
    <w:rsid w:val="00200D93"/>
    <w:rsid w:val="00201094"/>
    <w:rsid w:val="002011F7"/>
    <w:rsid w:val="002029A1"/>
    <w:rsid w:val="002029C6"/>
    <w:rsid w:val="00202ACA"/>
    <w:rsid w:val="002031E3"/>
    <w:rsid w:val="00204536"/>
    <w:rsid w:val="00204B82"/>
    <w:rsid w:val="0020526D"/>
    <w:rsid w:val="002066C2"/>
    <w:rsid w:val="0020673F"/>
    <w:rsid w:val="00206790"/>
    <w:rsid w:val="00206BE8"/>
    <w:rsid w:val="002103A2"/>
    <w:rsid w:val="00210E37"/>
    <w:rsid w:val="0021225B"/>
    <w:rsid w:val="00212281"/>
    <w:rsid w:val="00212F36"/>
    <w:rsid w:val="00213323"/>
    <w:rsid w:val="00213586"/>
    <w:rsid w:val="002135FB"/>
    <w:rsid w:val="00213777"/>
    <w:rsid w:val="00214167"/>
    <w:rsid w:val="002147AE"/>
    <w:rsid w:val="00214E17"/>
    <w:rsid w:val="002150AF"/>
    <w:rsid w:val="00215A1C"/>
    <w:rsid w:val="00215A76"/>
    <w:rsid w:val="00215D44"/>
    <w:rsid w:val="002160D0"/>
    <w:rsid w:val="00216CA4"/>
    <w:rsid w:val="00216D43"/>
    <w:rsid w:val="00217312"/>
    <w:rsid w:val="0021750D"/>
    <w:rsid w:val="002205DC"/>
    <w:rsid w:val="0022087C"/>
    <w:rsid w:val="00221259"/>
    <w:rsid w:val="00221298"/>
    <w:rsid w:val="002219CB"/>
    <w:rsid w:val="002219EE"/>
    <w:rsid w:val="00222FB8"/>
    <w:rsid w:val="00223858"/>
    <w:rsid w:val="002238DF"/>
    <w:rsid w:val="00223E8E"/>
    <w:rsid w:val="0022403D"/>
    <w:rsid w:val="0022434F"/>
    <w:rsid w:val="00224379"/>
    <w:rsid w:val="0022478F"/>
    <w:rsid w:val="00225039"/>
    <w:rsid w:val="0022510D"/>
    <w:rsid w:val="00225B83"/>
    <w:rsid w:val="00225EC7"/>
    <w:rsid w:val="00226F5C"/>
    <w:rsid w:val="00227C79"/>
    <w:rsid w:val="00227C9D"/>
    <w:rsid w:val="00227FB5"/>
    <w:rsid w:val="00230BC5"/>
    <w:rsid w:val="00231876"/>
    <w:rsid w:val="00231F2B"/>
    <w:rsid w:val="002323F4"/>
    <w:rsid w:val="002327C1"/>
    <w:rsid w:val="00232AF3"/>
    <w:rsid w:val="002330A3"/>
    <w:rsid w:val="002339C8"/>
    <w:rsid w:val="00234134"/>
    <w:rsid w:val="002341DA"/>
    <w:rsid w:val="002346AA"/>
    <w:rsid w:val="00234729"/>
    <w:rsid w:val="002354EF"/>
    <w:rsid w:val="00235A37"/>
    <w:rsid w:val="00235E35"/>
    <w:rsid w:val="00235EA8"/>
    <w:rsid w:val="00236B56"/>
    <w:rsid w:val="0023787E"/>
    <w:rsid w:val="00237BD6"/>
    <w:rsid w:val="00237E84"/>
    <w:rsid w:val="0024015C"/>
    <w:rsid w:val="00240F31"/>
    <w:rsid w:val="0024117D"/>
    <w:rsid w:val="002421A7"/>
    <w:rsid w:val="00242D8D"/>
    <w:rsid w:val="00242DC4"/>
    <w:rsid w:val="00243BEC"/>
    <w:rsid w:val="00244196"/>
    <w:rsid w:val="002445DF"/>
    <w:rsid w:val="00244EA7"/>
    <w:rsid w:val="00245391"/>
    <w:rsid w:val="00245402"/>
    <w:rsid w:val="002455E4"/>
    <w:rsid w:val="002458B9"/>
    <w:rsid w:val="0024604C"/>
    <w:rsid w:val="002461C3"/>
    <w:rsid w:val="00247351"/>
    <w:rsid w:val="002501BB"/>
    <w:rsid w:val="0025066E"/>
    <w:rsid w:val="0025071B"/>
    <w:rsid w:val="00250892"/>
    <w:rsid w:val="00250BF1"/>
    <w:rsid w:val="00251AA2"/>
    <w:rsid w:val="002526AF"/>
    <w:rsid w:val="00253002"/>
    <w:rsid w:val="00253E04"/>
    <w:rsid w:val="0025549E"/>
    <w:rsid w:val="00256963"/>
    <w:rsid w:val="00257586"/>
    <w:rsid w:val="0026185C"/>
    <w:rsid w:val="0026349C"/>
    <w:rsid w:val="002636C9"/>
    <w:rsid w:val="00263FD2"/>
    <w:rsid w:val="00264064"/>
    <w:rsid w:val="00264B89"/>
    <w:rsid w:val="00265854"/>
    <w:rsid w:val="00265DEA"/>
    <w:rsid w:val="002664A9"/>
    <w:rsid w:val="00267AD3"/>
    <w:rsid w:val="00267AE3"/>
    <w:rsid w:val="00270015"/>
    <w:rsid w:val="002703A1"/>
    <w:rsid w:val="002703EE"/>
    <w:rsid w:val="0027189D"/>
    <w:rsid w:val="00271A0B"/>
    <w:rsid w:val="00273E7B"/>
    <w:rsid w:val="00275287"/>
    <w:rsid w:val="00275629"/>
    <w:rsid w:val="002768E3"/>
    <w:rsid w:val="00276CFD"/>
    <w:rsid w:val="0028162A"/>
    <w:rsid w:val="00281F03"/>
    <w:rsid w:val="00282319"/>
    <w:rsid w:val="00282890"/>
    <w:rsid w:val="00282A85"/>
    <w:rsid w:val="00282F03"/>
    <w:rsid w:val="00283A87"/>
    <w:rsid w:val="00284A06"/>
    <w:rsid w:val="00284DA0"/>
    <w:rsid w:val="00285339"/>
    <w:rsid w:val="002856F9"/>
    <w:rsid w:val="00285DAC"/>
    <w:rsid w:val="0028645F"/>
    <w:rsid w:val="00287021"/>
    <w:rsid w:val="00287C0D"/>
    <w:rsid w:val="00287C46"/>
    <w:rsid w:val="00287D18"/>
    <w:rsid w:val="00287E47"/>
    <w:rsid w:val="002900EC"/>
    <w:rsid w:val="002903A4"/>
    <w:rsid w:val="00290B82"/>
    <w:rsid w:val="00290BAC"/>
    <w:rsid w:val="00291A2E"/>
    <w:rsid w:val="00291F38"/>
    <w:rsid w:val="00294D7E"/>
    <w:rsid w:val="00295577"/>
    <w:rsid w:val="002959C7"/>
    <w:rsid w:val="00295DCD"/>
    <w:rsid w:val="00296218"/>
    <w:rsid w:val="0029636B"/>
    <w:rsid w:val="002964B7"/>
    <w:rsid w:val="002A04DB"/>
    <w:rsid w:val="002A2812"/>
    <w:rsid w:val="002A28AC"/>
    <w:rsid w:val="002A3388"/>
    <w:rsid w:val="002A35A9"/>
    <w:rsid w:val="002A4C81"/>
    <w:rsid w:val="002A4D00"/>
    <w:rsid w:val="002A4F15"/>
    <w:rsid w:val="002A524F"/>
    <w:rsid w:val="002A568F"/>
    <w:rsid w:val="002A6D0B"/>
    <w:rsid w:val="002A6D52"/>
    <w:rsid w:val="002B08C5"/>
    <w:rsid w:val="002B10CE"/>
    <w:rsid w:val="002B17AA"/>
    <w:rsid w:val="002B30F9"/>
    <w:rsid w:val="002B3821"/>
    <w:rsid w:val="002B3A3E"/>
    <w:rsid w:val="002B43C4"/>
    <w:rsid w:val="002B44EB"/>
    <w:rsid w:val="002B4C57"/>
    <w:rsid w:val="002B4DA2"/>
    <w:rsid w:val="002B635E"/>
    <w:rsid w:val="002B6F75"/>
    <w:rsid w:val="002C0141"/>
    <w:rsid w:val="002C0351"/>
    <w:rsid w:val="002C0374"/>
    <w:rsid w:val="002C03BB"/>
    <w:rsid w:val="002C0768"/>
    <w:rsid w:val="002C1629"/>
    <w:rsid w:val="002C1CDA"/>
    <w:rsid w:val="002C2237"/>
    <w:rsid w:val="002C2CEC"/>
    <w:rsid w:val="002C2FC7"/>
    <w:rsid w:val="002C3724"/>
    <w:rsid w:val="002C37E9"/>
    <w:rsid w:val="002C4368"/>
    <w:rsid w:val="002C472D"/>
    <w:rsid w:val="002C4C6F"/>
    <w:rsid w:val="002C6284"/>
    <w:rsid w:val="002D045E"/>
    <w:rsid w:val="002D0A44"/>
    <w:rsid w:val="002D113A"/>
    <w:rsid w:val="002D2946"/>
    <w:rsid w:val="002D2E12"/>
    <w:rsid w:val="002D358E"/>
    <w:rsid w:val="002D3A28"/>
    <w:rsid w:val="002D3AF8"/>
    <w:rsid w:val="002D4D7C"/>
    <w:rsid w:val="002D4FDF"/>
    <w:rsid w:val="002D55AA"/>
    <w:rsid w:val="002D5F50"/>
    <w:rsid w:val="002D6CD1"/>
    <w:rsid w:val="002D6EC7"/>
    <w:rsid w:val="002D712F"/>
    <w:rsid w:val="002D732A"/>
    <w:rsid w:val="002D76F0"/>
    <w:rsid w:val="002E0121"/>
    <w:rsid w:val="002E0427"/>
    <w:rsid w:val="002E047F"/>
    <w:rsid w:val="002E06FD"/>
    <w:rsid w:val="002E0A4D"/>
    <w:rsid w:val="002E1AB2"/>
    <w:rsid w:val="002E27AB"/>
    <w:rsid w:val="002E2D2C"/>
    <w:rsid w:val="002E3C6D"/>
    <w:rsid w:val="002E4489"/>
    <w:rsid w:val="002E4589"/>
    <w:rsid w:val="002E4F49"/>
    <w:rsid w:val="002E50EF"/>
    <w:rsid w:val="002E537B"/>
    <w:rsid w:val="002E60AE"/>
    <w:rsid w:val="002E6101"/>
    <w:rsid w:val="002E6B4F"/>
    <w:rsid w:val="002E7321"/>
    <w:rsid w:val="002E73F6"/>
    <w:rsid w:val="002F249D"/>
    <w:rsid w:val="002F301E"/>
    <w:rsid w:val="002F30ED"/>
    <w:rsid w:val="002F41FC"/>
    <w:rsid w:val="002F4546"/>
    <w:rsid w:val="002F4A07"/>
    <w:rsid w:val="002F4C2B"/>
    <w:rsid w:val="002F4F67"/>
    <w:rsid w:val="002F544B"/>
    <w:rsid w:val="002F5F00"/>
    <w:rsid w:val="002F6D21"/>
    <w:rsid w:val="002F7E25"/>
    <w:rsid w:val="0030029B"/>
    <w:rsid w:val="00300545"/>
    <w:rsid w:val="00300995"/>
    <w:rsid w:val="00301B3C"/>
    <w:rsid w:val="003023DC"/>
    <w:rsid w:val="00302881"/>
    <w:rsid w:val="00302945"/>
    <w:rsid w:val="00303FC5"/>
    <w:rsid w:val="003042AC"/>
    <w:rsid w:val="00305457"/>
    <w:rsid w:val="003058F2"/>
    <w:rsid w:val="003059B8"/>
    <w:rsid w:val="003063D1"/>
    <w:rsid w:val="0030664F"/>
    <w:rsid w:val="0030733D"/>
    <w:rsid w:val="00307736"/>
    <w:rsid w:val="003101C2"/>
    <w:rsid w:val="00311948"/>
    <w:rsid w:val="00311A94"/>
    <w:rsid w:val="00311F2E"/>
    <w:rsid w:val="00312521"/>
    <w:rsid w:val="003137FE"/>
    <w:rsid w:val="00313F74"/>
    <w:rsid w:val="00314213"/>
    <w:rsid w:val="00314511"/>
    <w:rsid w:val="0031465E"/>
    <w:rsid w:val="00314663"/>
    <w:rsid w:val="0031466D"/>
    <w:rsid w:val="00314B1E"/>
    <w:rsid w:val="003167BC"/>
    <w:rsid w:val="00316A22"/>
    <w:rsid w:val="00316ABB"/>
    <w:rsid w:val="00316B35"/>
    <w:rsid w:val="00316D40"/>
    <w:rsid w:val="00317D32"/>
    <w:rsid w:val="00317DA3"/>
    <w:rsid w:val="00320437"/>
    <w:rsid w:val="00321319"/>
    <w:rsid w:val="00321AA3"/>
    <w:rsid w:val="0032213D"/>
    <w:rsid w:val="00323564"/>
    <w:rsid w:val="003242B5"/>
    <w:rsid w:val="0032611D"/>
    <w:rsid w:val="003266DA"/>
    <w:rsid w:val="00327570"/>
    <w:rsid w:val="003276FC"/>
    <w:rsid w:val="00330028"/>
    <w:rsid w:val="00331175"/>
    <w:rsid w:val="00332104"/>
    <w:rsid w:val="00332C01"/>
    <w:rsid w:val="003344E5"/>
    <w:rsid w:val="00334C59"/>
    <w:rsid w:val="00334CAB"/>
    <w:rsid w:val="00334F85"/>
    <w:rsid w:val="003350F0"/>
    <w:rsid w:val="00335DFF"/>
    <w:rsid w:val="003362D6"/>
    <w:rsid w:val="00336787"/>
    <w:rsid w:val="00337301"/>
    <w:rsid w:val="003404EE"/>
    <w:rsid w:val="00341FDE"/>
    <w:rsid w:val="00342015"/>
    <w:rsid w:val="003427C5"/>
    <w:rsid w:val="003428C6"/>
    <w:rsid w:val="00344AB7"/>
    <w:rsid w:val="00344C98"/>
    <w:rsid w:val="003450C0"/>
    <w:rsid w:val="003454D2"/>
    <w:rsid w:val="003463EA"/>
    <w:rsid w:val="00346EF1"/>
    <w:rsid w:val="0035161D"/>
    <w:rsid w:val="003517BC"/>
    <w:rsid w:val="00351EA8"/>
    <w:rsid w:val="00352025"/>
    <w:rsid w:val="0035280C"/>
    <w:rsid w:val="0035326D"/>
    <w:rsid w:val="0035397D"/>
    <w:rsid w:val="00354732"/>
    <w:rsid w:val="0035574E"/>
    <w:rsid w:val="003560BA"/>
    <w:rsid w:val="003566A0"/>
    <w:rsid w:val="0035685E"/>
    <w:rsid w:val="00356B5E"/>
    <w:rsid w:val="00356FDD"/>
    <w:rsid w:val="003571CB"/>
    <w:rsid w:val="003574C2"/>
    <w:rsid w:val="00357C07"/>
    <w:rsid w:val="00357FAA"/>
    <w:rsid w:val="0036020C"/>
    <w:rsid w:val="00360C4B"/>
    <w:rsid w:val="00360DA9"/>
    <w:rsid w:val="003612D8"/>
    <w:rsid w:val="0036296B"/>
    <w:rsid w:val="0036374F"/>
    <w:rsid w:val="00363A0A"/>
    <w:rsid w:val="0036548E"/>
    <w:rsid w:val="00366452"/>
    <w:rsid w:val="0036680B"/>
    <w:rsid w:val="00366FD9"/>
    <w:rsid w:val="003672F8"/>
    <w:rsid w:val="003674E2"/>
    <w:rsid w:val="00367660"/>
    <w:rsid w:val="003702C3"/>
    <w:rsid w:val="00370653"/>
    <w:rsid w:val="003706D4"/>
    <w:rsid w:val="00370807"/>
    <w:rsid w:val="0037087F"/>
    <w:rsid w:val="00370C65"/>
    <w:rsid w:val="0037102A"/>
    <w:rsid w:val="0037225F"/>
    <w:rsid w:val="00372C81"/>
    <w:rsid w:val="003730E8"/>
    <w:rsid w:val="0037432B"/>
    <w:rsid w:val="00375328"/>
    <w:rsid w:val="00376466"/>
    <w:rsid w:val="00376623"/>
    <w:rsid w:val="003767A9"/>
    <w:rsid w:val="0037720E"/>
    <w:rsid w:val="003805FB"/>
    <w:rsid w:val="00380687"/>
    <w:rsid w:val="003810D4"/>
    <w:rsid w:val="00381240"/>
    <w:rsid w:val="00381383"/>
    <w:rsid w:val="0038153D"/>
    <w:rsid w:val="00381CF6"/>
    <w:rsid w:val="00381ED2"/>
    <w:rsid w:val="0038240F"/>
    <w:rsid w:val="00383208"/>
    <w:rsid w:val="00383226"/>
    <w:rsid w:val="003837AC"/>
    <w:rsid w:val="00383CB0"/>
    <w:rsid w:val="00383F07"/>
    <w:rsid w:val="003853FC"/>
    <w:rsid w:val="0038557E"/>
    <w:rsid w:val="003863E8"/>
    <w:rsid w:val="003865F9"/>
    <w:rsid w:val="00386F30"/>
    <w:rsid w:val="00387097"/>
    <w:rsid w:val="0038764F"/>
    <w:rsid w:val="00390941"/>
    <w:rsid w:val="00392D0C"/>
    <w:rsid w:val="00393564"/>
    <w:rsid w:val="0039363E"/>
    <w:rsid w:val="00393C22"/>
    <w:rsid w:val="00394F67"/>
    <w:rsid w:val="00395137"/>
    <w:rsid w:val="0039544D"/>
    <w:rsid w:val="00395EE8"/>
    <w:rsid w:val="0039728F"/>
    <w:rsid w:val="003978E7"/>
    <w:rsid w:val="00397C68"/>
    <w:rsid w:val="003A010A"/>
    <w:rsid w:val="003A0B20"/>
    <w:rsid w:val="003A0DED"/>
    <w:rsid w:val="003A2221"/>
    <w:rsid w:val="003A273E"/>
    <w:rsid w:val="003A2966"/>
    <w:rsid w:val="003A32C0"/>
    <w:rsid w:val="003A35EF"/>
    <w:rsid w:val="003A3655"/>
    <w:rsid w:val="003A3A3D"/>
    <w:rsid w:val="003A48A6"/>
    <w:rsid w:val="003A5452"/>
    <w:rsid w:val="003A5E2B"/>
    <w:rsid w:val="003A625E"/>
    <w:rsid w:val="003A6396"/>
    <w:rsid w:val="003A6718"/>
    <w:rsid w:val="003A75AF"/>
    <w:rsid w:val="003A7E2C"/>
    <w:rsid w:val="003B04FB"/>
    <w:rsid w:val="003B0A9D"/>
    <w:rsid w:val="003B1B57"/>
    <w:rsid w:val="003B2317"/>
    <w:rsid w:val="003B283C"/>
    <w:rsid w:val="003B2A01"/>
    <w:rsid w:val="003B3415"/>
    <w:rsid w:val="003B3D2A"/>
    <w:rsid w:val="003B4006"/>
    <w:rsid w:val="003B4701"/>
    <w:rsid w:val="003B4964"/>
    <w:rsid w:val="003B5439"/>
    <w:rsid w:val="003B543F"/>
    <w:rsid w:val="003B57B0"/>
    <w:rsid w:val="003B6E22"/>
    <w:rsid w:val="003C0728"/>
    <w:rsid w:val="003C0AB0"/>
    <w:rsid w:val="003C0F45"/>
    <w:rsid w:val="003C1ECC"/>
    <w:rsid w:val="003C2FA6"/>
    <w:rsid w:val="003C3069"/>
    <w:rsid w:val="003C3262"/>
    <w:rsid w:val="003C36DF"/>
    <w:rsid w:val="003C43D9"/>
    <w:rsid w:val="003C51C4"/>
    <w:rsid w:val="003C546A"/>
    <w:rsid w:val="003C5800"/>
    <w:rsid w:val="003C735D"/>
    <w:rsid w:val="003C74E2"/>
    <w:rsid w:val="003C776F"/>
    <w:rsid w:val="003C7C71"/>
    <w:rsid w:val="003C7CC0"/>
    <w:rsid w:val="003D008B"/>
    <w:rsid w:val="003D04D2"/>
    <w:rsid w:val="003D11DC"/>
    <w:rsid w:val="003D1D7C"/>
    <w:rsid w:val="003D2906"/>
    <w:rsid w:val="003D2CE0"/>
    <w:rsid w:val="003D3CAA"/>
    <w:rsid w:val="003D3FF1"/>
    <w:rsid w:val="003D3FFA"/>
    <w:rsid w:val="003D4EB3"/>
    <w:rsid w:val="003D546F"/>
    <w:rsid w:val="003D5A51"/>
    <w:rsid w:val="003D6117"/>
    <w:rsid w:val="003D61FF"/>
    <w:rsid w:val="003D69D2"/>
    <w:rsid w:val="003D7219"/>
    <w:rsid w:val="003D79C6"/>
    <w:rsid w:val="003E1DFC"/>
    <w:rsid w:val="003E1FB6"/>
    <w:rsid w:val="003E25E1"/>
    <w:rsid w:val="003E276B"/>
    <w:rsid w:val="003E35D9"/>
    <w:rsid w:val="003E38A4"/>
    <w:rsid w:val="003E3E2A"/>
    <w:rsid w:val="003E4341"/>
    <w:rsid w:val="003E54D6"/>
    <w:rsid w:val="003E557B"/>
    <w:rsid w:val="003E57AB"/>
    <w:rsid w:val="003E5E75"/>
    <w:rsid w:val="003E6382"/>
    <w:rsid w:val="003E7A53"/>
    <w:rsid w:val="003E7BDE"/>
    <w:rsid w:val="003F06B1"/>
    <w:rsid w:val="003F0FA1"/>
    <w:rsid w:val="003F1591"/>
    <w:rsid w:val="003F180C"/>
    <w:rsid w:val="003F3DD2"/>
    <w:rsid w:val="003F3EB5"/>
    <w:rsid w:val="003F4495"/>
    <w:rsid w:val="003F4769"/>
    <w:rsid w:val="003F4E01"/>
    <w:rsid w:val="003F5D3E"/>
    <w:rsid w:val="003F5FF3"/>
    <w:rsid w:val="003F6422"/>
    <w:rsid w:val="003F7328"/>
    <w:rsid w:val="003F7B2D"/>
    <w:rsid w:val="003F7B94"/>
    <w:rsid w:val="004002ED"/>
    <w:rsid w:val="00400738"/>
    <w:rsid w:val="00401D70"/>
    <w:rsid w:val="00401EAE"/>
    <w:rsid w:val="00402317"/>
    <w:rsid w:val="004023AB"/>
    <w:rsid w:val="004030D3"/>
    <w:rsid w:val="0040315F"/>
    <w:rsid w:val="00403252"/>
    <w:rsid w:val="00403270"/>
    <w:rsid w:val="004034BA"/>
    <w:rsid w:val="004044EC"/>
    <w:rsid w:val="004046BA"/>
    <w:rsid w:val="004047C0"/>
    <w:rsid w:val="004059B5"/>
    <w:rsid w:val="004060E3"/>
    <w:rsid w:val="00406296"/>
    <w:rsid w:val="0040639A"/>
    <w:rsid w:val="004068E6"/>
    <w:rsid w:val="00406F10"/>
    <w:rsid w:val="0040759A"/>
    <w:rsid w:val="00410586"/>
    <w:rsid w:val="00410EFE"/>
    <w:rsid w:val="0041122D"/>
    <w:rsid w:val="00411B83"/>
    <w:rsid w:val="00411EFF"/>
    <w:rsid w:val="00412094"/>
    <w:rsid w:val="00412CD2"/>
    <w:rsid w:val="00413AA1"/>
    <w:rsid w:val="00414D12"/>
    <w:rsid w:val="0042019E"/>
    <w:rsid w:val="00420532"/>
    <w:rsid w:val="00420B32"/>
    <w:rsid w:val="00421688"/>
    <w:rsid w:val="0042204F"/>
    <w:rsid w:val="0042407C"/>
    <w:rsid w:val="00424CA4"/>
    <w:rsid w:val="00425D94"/>
    <w:rsid w:val="00425E40"/>
    <w:rsid w:val="00425F62"/>
    <w:rsid w:val="00430190"/>
    <w:rsid w:val="00430CF0"/>
    <w:rsid w:val="0043116D"/>
    <w:rsid w:val="00431557"/>
    <w:rsid w:val="004315B7"/>
    <w:rsid w:val="00432A02"/>
    <w:rsid w:val="00432F1B"/>
    <w:rsid w:val="00432F33"/>
    <w:rsid w:val="004338B0"/>
    <w:rsid w:val="00433A22"/>
    <w:rsid w:val="00433D94"/>
    <w:rsid w:val="00434A8A"/>
    <w:rsid w:val="00434EB7"/>
    <w:rsid w:val="00434F5D"/>
    <w:rsid w:val="0043531F"/>
    <w:rsid w:val="0043583C"/>
    <w:rsid w:val="00435B61"/>
    <w:rsid w:val="00436FF0"/>
    <w:rsid w:val="00437475"/>
    <w:rsid w:val="004377B7"/>
    <w:rsid w:val="00440806"/>
    <w:rsid w:val="00440D42"/>
    <w:rsid w:val="00442205"/>
    <w:rsid w:val="0044228F"/>
    <w:rsid w:val="0044248C"/>
    <w:rsid w:val="004435ED"/>
    <w:rsid w:val="00443AF4"/>
    <w:rsid w:val="00443CEE"/>
    <w:rsid w:val="00444F4C"/>
    <w:rsid w:val="004454BF"/>
    <w:rsid w:val="004457D1"/>
    <w:rsid w:val="00445EEA"/>
    <w:rsid w:val="00446D5F"/>
    <w:rsid w:val="0044729C"/>
    <w:rsid w:val="00447798"/>
    <w:rsid w:val="00447D35"/>
    <w:rsid w:val="00450275"/>
    <w:rsid w:val="004514D8"/>
    <w:rsid w:val="00452465"/>
    <w:rsid w:val="00452AB9"/>
    <w:rsid w:val="00452E0E"/>
    <w:rsid w:val="00453CAA"/>
    <w:rsid w:val="0045436D"/>
    <w:rsid w:val="004547A4"/>
    <w:rsid w:val="004548CE"/>
    <w:rsid w:val="00454A50"/>
    <w:rsid w:val="00455106"/>
    <w:rsid w:val="00455407"/>
    <w:rsid w:val="004555F1"/>
    <w:rsid w:val="004564CB"/>
    <w:rsid w:val="00457D1F"/>
    <w:rsid w:val="004602D7"/>
    <w:rsid w:val="00460632"/>
    <w:rsid w:val="00460948"/>
    <w:rsid w:val="00460F69"/>
    <w:rsid w:val="0046135B"/>
    <w:rsid w:val="004618D5"/>
    <w:rsid w:val="00462206"/>
    <w:rsid w:val="004623B0"/>
    <w:rsid w:val="0046271F"/>
    <w:rsid w:val="0046287D"/>
    <w:rsid w:val="00463ECF"/>
    <w:rsid w:val="00464033"/>
    <w:rsid w:val="00464336"/>
    <w:rsid w:val="00464B32"/>
    <w:rsid w:val="00465080"/>
    <w:rsid w:val="0046555B"/>
    <w:rsid w:val="00466C3F"/>
    <w:rsid w:val="004706E3"/>
    <w:rsid w:val="00470DCF"/>
    <w:rsid w:val="004714EA"/>
    <w:rsid w:val="00471642"/>
    <w:rsid w:val="0047263D"/>
    <w:rsid w:val="00474E8F"/>
    <w:rsid w:val="00474F6B"/>
    <w:rsid w:val="00475333"/>
    <w:rsid w:val="004771BB"/>
    <w:rsid w:val="004778D4"/>
    <w:rsid w:val="00477C74"/>
    <w:rsid w:val="00477D27"/>
    <w:rsid w:val="004823E0"/>
    <w:rsid w:val="004828F6"/>
    <w:rsid w:val="00482D51"/>
    <w:rsid w:val="00482E3B"/>
    <w:rsid w:val="004847AD"/>
    <w:rsid w:val="00484A3E"/>
    <w:rsid w:val="00484DD2"/>
    <w:rsid w:val="00485871"/>
    <w:rsid w:val="004867DF"/>
    <w:rsid w:val="0048698E"/>
    <w:rsid w:val="004869C0"/>
    <w:rsid w:val="00487045"/>
    <w:rsid w:val="00487B97"/>
    <w:rsid w:val="00490255"/>
    <w:rsid w:val="00491CDB"/>
    <w:rsid w:val="00492857"/>
    <w:rsid w:val="00492BFA"/>
    <w:rsid w:val="00492C29"/>
    <w:rsid w:val="00492C44"/>
    <w:rsid w:val="00492CD1"/>
    <w:rsid w:val="00493154"/>
    <w:rsid w:val="0049362A"/>
    <w:rsid w:val="00493B86"/>
    <w:rsid w:val="00493E9F"/>
    <w:rsid w:val="00494AA7"/>
    <w:rsid w:val="00494AAA"/>
    <w:rsid w:val="00495770"/>
    <w:rsid w:val="004968C8"/>
    <w:rsid w:val="00497F23"/>
    <w:rsid w:val="004A03AD"/>
    <w:rsid w:val="004A04B6"/>
    <w:rsid w:val="004A0E83"/>
    <w:rsid w:val="004A2643"/>
    <w:rsid w:val="004A32B7"/>
    <w:rsid w:val="004A525A"/>
    <w:rsid w:val="004A6081"/>
    <w:rsid w:val="004A6891"/>
    <w:rsid w:val="004A6960"/>
    <w:rsid w:val="004B003F"/>
    <w:rsid w:val="004B0159"/>
    <w:rsid w:val="004B0568"/>
    <w:rsid w:val="004B09D3"/>
    <w:rsid w:val="004B0B33"/>
    <w:rsid w:val="004B250F"/>
    <w:rsid w:val="004B25E3"/>
    <w:rsid w:val="004B281B"/>
    <w:rsid w:val="004B2C3F"/>
    <w:rsid w:val="004B2D9E"/>
    <w:rsid w:val="004B2EB6"/>
    <w:rsid w:val="004B345C"/>
    <w:rsid w:val="004B349A"/>
    <w:rsid w:val="004B4184"/>
    <w:rsid w:val="004B4990"/>
    <w:rsid w:val="004B4FD3"/>
    <w:rsid w:val="004B585B"/>
    <w:rsid w:val="004B5E9F"/>
    <w:rsid w:val="004B6336"/>
    <w:rsid w:val="004B7511"/>
    <w:rsid w:val="004C04C8"/>
    <w:rsid w:val="004C065A"/>
    <w:rsid w:val="004C114C"/>
    <w:rsid w:val="004C15CA"/>
    <w:rsid w:val="004C1A43"/>
    <w:rsid w:val="004C2E4F"/>
    <w:rsid w:val="004C3062"/>
    <w:rsid w:val="004C3145"/>
    <w:rsid w:val="004C34BF"/>
    <w:rsid w:val="004C3A4D"/>
    <w:rsid w:val="004C478E"/>
    <w:rsid w:val="004C52F9"/>
    <w:rsid w:val="004C5344"/>
    <w:rsid w:val="004C567E"/>
    <w:rsid w:val="004C5E51"/>
    <w:rsid w:val="004C65A3"/>
    <w:rsid w:val="004C6DC7"/>
    <w:rsid w:val="004C7551"/>
    <w:rsid w:val="004C786B"/>
    <w:rsid w:val="004D0191"/>
    <w:rsid w:val="004D0244"/>
    <w:rsid w:val="004D1A7E"/>
    <w:rsid w:val="004D1F0D"/>
    <w:rsid w:val="004D2297"/>
    <w:rsid w:val="004D4066"/>
    <w:rsid w:val="004D42C4"/>
    <w:rsid w:val="004D4DB6"/>
    <w:rsid w:val="004D4F62"/>
    <w:rsid w:val="004D5881"/>
    <w:rsid w:val="004D5BF8"/>
    <w:rsid w:val="004D5C23"/>
    <w:rsid w:val="004D65B4"/>
    <w:rsid w:val="004D757B"/>
    <w:rsid w:val="004D7A00"/>
    <w:rsid w:val="004D7A4F"/>
    <w:rsid w:val="004E0722"/>
    <w:rsid w:val="004E1056"/>
    <w:rsid w:val="004E1D20"/>
    <w:rsid w:val="004E1DCF"/>
    <w:rsid w:val="004E2AB1"/>
    <w:rsid w:val="004E2B98"/>
    <w:rsid w:val="004E2F4D"/>
    <w:rsid w:val="004E3205"/>
    <w:rsid w:val="004E3914"/>
    <w:rsid w:val="004E3B01"/>
    <w:rsid w:val="004E50D9"/>
    <w:rsid w:val="004E5AB5"/>
    <w:rsid w:val="004E6139"/>
    <w:rsid w:val="004E6B05"/>
    <w:rsid w:val="004E72C0"/>
    <w:rsid w:val="004F06C6"/>
    <w:rsid w:val="004F1354"/>
    <w:rsid w:val="004F18AB"/>
    <w:rsid w:val="004F1D57"/>
    <w:rsid w:val="004F2424"/>
    <w:rsid w:val="004F24E3"/>
    <w:rsid w:val="004F2621"/>
    <w:rsid w:val="004F3FCE"/>
    <w:rsid w:val="004F4336"/>
    <w:rsid w:val="004F4361"/>
    <w:rsid w:val="004F4B94"/>
    <w:rsid w:val="004F4F0C"/>
    <w:rsid w:val="004F544A"/>
    <w:rsid w:val="004F66A4"/>
    <w:rsid w:val="004F6982"/>
    <w:rsid w:val="004F7287"/>
    <w:rsid w:val="005001F6"/>
    <w:rsid w:val="00500D6D"/>
    <w:rsid w:val="00500F86"/>
    <w:rsid w:val="0050214E"/>
    <w:rsid w:val="005023D5"/>
    <w:rsid w:val="00502B2D"/>
    <w:rsid w:val="00502E7D"/>
    <w:rsid w:val="005055BB"/>
    <w:rsid w:val="005068A0"/>
    <w:rsid w:val="00506C03"/>
    <w:rsid w:val="00510D18"/>
    <w:rsid w:val="005113F9"/>
    <w:rsid w:val="005114FC"/>
    <w:rsid w:val="0051173A"/>
    <w:rsid w:val="00511AAC"/>
    <w:rsid w:val="00511E2A"/>
    <w:rsid w:val="00511FFA"/>
    <w:rsid w:val="00512F84"/>
    <w:rsid w:val="00513B1F"/>
    <w:rsid w:val="005143CB"/>
    <w:rsid w:val="00514601"/>
    <w:rsid w:val="00514CA4"/>
    <w:rsid w:val="00517710"/>
    <w:rsid w:val="00517D1D"/>
    <w:rsid w:val="00520CD7"/>
    <w:rsid w:val="00520F72"/>
    <w:rsid w:val="00521B38"/>
    <w:rsid w:val="00521F73"/>
    <w:rsid w:val="00522463"/>
    <w:rsid w:val="005227A8"/>
    <w:rsid w:val="00522B0A"/>
    <w:rsid w:val="00522D6B"/>
    <w:rsid w:val="00523BE7"/>
    <w:rsid w:val="00523EC4"/>
    <w:rsid w:val="0052410A"/>
    <w:rsid w:val="005243BC"/>
    <w:rsid w:val="00524537"/>
    <w:rsid w:val="00524F5A"/>
    <w:rsid w:val="00525C27"/>
    <w:rsid w:val="005261F2"/>
    <w:rsid w:val="0052650A"/>
    <w:rsid w:val="00526F6A"/>
    <w:rsid w:val="00527391"/>
    <w:rsid w:val="00527922"/>
    <w:rsid w:val="005317D2"/>
    <w:rsid w:val="005325F7"/>
    <w:rsid w:val="005328C4"/>
    <w:rsid w:val="005329F1"/>
    <w:rsid w:val="00533021"/>
    <w:rsid w:val="005354BA"/>
    <w:rsid w:val="005356F1"/>
    <w:rsid w:val="00536246"/>
    <w:rsid w:val="005368AA"/>
    <w:rsid w:val="00536FBD"/>
    <w:rsid w:val="005370EA"/>
    <w:rsid w:val="005377B7"/>
    <w:rsid w:val="00540002"/>
    <w:rsid w:val="00540130"/>
    <w:rsid w:val="00540336"/>
    <w:rsid w:val="005403DE"/>
    <w:rsid w:val="005411F6"/>
    <w:rsid w:val="0054177D"/>
    <w:rsid w:val="00542DC3"/>
    <w:rsid w:val="00543553"/>
    <w:rsid w:val="00543A9F"/>
    <w:rsid w:val="00544259"/>
    <w:rsid w:val="005448DD"/>
    <w:rsid w:val="00544B3E"/>
    <w:rsid w:val="00545290"/>
    <w:rsid w:val="005458DF"/>
    <w:rsid w:val="005473A0"/>
    <w:rsid w:val="00547ACD"/>
    <w:rsid w:val="00547AFE"/>
    <w:rsid w:val="00547B28"/>
    <w:rsid w:val="00550B57"/>
    <w:rsid w:val="0055126E"/>
    <w:rsid w:val="00552110"/>
    <w:rsid w:val="00554795"/>
    <w:rsid w:val="00555588"/>
    <w:rsid w:val="005567A4"/>
    <w:rsid w:val="00557F29"/>
    <w:rsid w:val="00560831"/>
    <w:rsid w:val="00560DC6"/>
    <w:rsid w:val="00560FE5"/>
    <w:rsid w:val="005613C5"/>
    <w:rsid w:val="00561662"/>
    <w:rsid w:val="00561935"/>
    <w:rsid w:val="005622D6"/>
    <w:rsid w:val="00562629"/>
    <w:rsid w:val="00562AF6"/>
    <w:rsid w:val="00562B03"/>
    <w:rsid w:val="00563458"/>
    <w:rsid w:val="0056345C"/>
    <w:rsid w:val="00563471"/>
    <w:rsid w:val="00563BE6"/>
    <w:rsid w:val="00565D29"/>
    <w:rsid w:val="00566298"/>
    <w:rsid w:val="005670CE"/>
    <w:rsid w:val="005670DA"/>
    <w:rsid w:val="005675B2"/>
    <w:rsid w:val="00570EAB"/>
    <w:rsid w:val="005712BB"/>
    <w:rsid w:val="0057139C"/>
    <w:rsid w:val="0057169F"/>
    <w:rsid w:val="00572183"/>
    <w:rsid w:val="0057225F"/>
    <w:rsid w:val="00572462"/>
    <w:rsid w:val="0057254D"/>
    <w:rsid w:val="00572C57"/>
    <w:rsid w:val="005745F9"/>
    <w:rsid w:val="0057484A"/>
    <w:rsid w:val="00576ADD"/>
    <w:rsid w:val="00576C5A"/>
    <w:rsid w:val="00576D5B"/>
    <w:rsid w:val="0057734B"/>
    <w:rsid w:val="00581205"/>
    <w:rsid w:val="00581E13"/>
    <w:rsid w:val="00583361"/>
    <w:rsid w:val="00583570"/>
    <w:rsid w:val="00583728"/>
    <w:rsid w:val="00583C65"/>
    <w:rsid w:val="00584228"/>
    <w:rsid w:val="00584243"/>
    <w:rsid w:val="00584F3B"/>
    <w:rsid w:val="00585365"/>
    <w:rsid w:val="005856BC"/>
    <w:rsid w:val="005868DB"/>
    <w:rsid w:val="00587A8E"/>
    <w:rsid w:val="005905DB"/>
    <w:rsid w:val="005909C6"/>
    <w:rsid w:val="00590AFE"/>
    <w:rsid w:val="00590BC3"/>
    <w:rsid w:val="00590DC3"/>
    <w:rsid w:val="0059123F"/>
    <w:rsid w:val="00592F18"/>
    <w:rsid w:val="005936DE"/>
    <w:rsid w:val="005938E9"/>
    <w:rsid w:val="00593DE0"/>
    <w:rsid w:val="00594210"/>
    <w:rsid w:val="00594621"/>
    <w:rsid w:val="00594E9F"/>
    <w:rsid w:val="00595909"/>
    <w:rsid w:val="00595E97"/>
    <w:rsid w:val="005962AE"/>
    <w:rsid w:val="00596D03"/>
    <w:rsid w:val="00597A79"/>
    <w:rsid w:val="00597CFE"/>
    <w:rsid w:val="005A09B7"/>
    <w:rsid w:val="005A0E71"/>
    <w:rsid w:val="005A1831"/>
    <w:rsid w:val="005A2C09"/>
    <w:rsid w:val="005A3458"/>
    <w:rsid w:val="005A37F9"/>
    <w:rsid w:val="005A3A85"/>
    <w:rsid w:val="005A3FE7"/>
    <w:rsid w:val="005A44D6"/>
    <w:rsid w:val="005A4D36"/>
    <w:rsid w:val="005A51DC"/>
    <w:rsid w:val="005A5346"/>
    <w:rsid w:val="005A562F"/>
    <w:rsid w:val="005A59E2"/>
    <w:rsid w:val="005A6DFF"/>
    <w:rsid w:val="005A7DDE"/>
    <w:rsid w:val="005A7F76"/>
    <w:rsid w:val="005B0A40"/>
    <w:rsid w:val="005B0AAC"/>
    <w:rsid w:val="005B101C"/>
    <w:rsid w:val="005B2393"/>
    <w:rsid w:val="005B25C9"/>
    <w:rsid w:val="005B2C7C"/>
    <w:rsid w:val="005B2D4E"/>
    <w:rsid w:val="005B30F0"/>
    <w:rsid w:val="005B318C"/>
    <w:rsid w:val="005B31E1"/>
    <w:rsid w:val="005B3AF1"/>
    <w:rsid w:val="005B4DAA"/>
    <w:rsid w:val="005B4F7C"/>
    <w:rsid w:val="005B562F"/>
    <w:rsid w:val="005B5BBE"/>
    <w:rsid w:val="005B5E69"/>
    <w:rsid w:val="005B63B6"/>
    <w:rsid w:val="005B72F5"/>
    <w:rsid w:val="005B73F9"/>
    <w:rsid w:val="005B7DA1"/>
    <w:rsid w:val="005B7FEA"/>
    <w:rsid w:val="005C120F"/>
    <w:rsid w:val="005C17A7"/>
    <w:rsid w:val="005C1A86"/>
    <w:rsid w:val="005C1C04"/>
    <w:rsid w:val="005C1DCA"/>
    <w:rsid w:val="005C24AB"/>
    <w:rsid w:val="005C3242"/>
    <w:rsid w:val="005C3723"/>
    <w:rsid w:val="005C3B56"/>
    <w:rsid w:val="005C3CFE"/>
    <w:rsid w:val="005C3D21"/>
    <w:rsid w:val="005C3D42"/>
    <w:rsid w:val="005C43F8"/>
    <w:rsid w:val="005C44D2"/>
    <w:rsid w:val="005C4A8D"/>
    <w:rsid w:val="005C5266"/>
    <w:rsid w:val="005C5983"/>
    <w:rsid w:val="005C5A34"/>
    <w:rsid w:val="005C5F76"/>
    <w:rsid w:val="005C6620"/>
    <w:rsid w:val="005C6944"/>
    <w:rsid w:val="005D0A63"/>
    <w:rsid w:val="005D0C05"/>
    <w:rsid w:val="005D0EB0"/>
    <w:rsid w:val="005D325B"/>
    <w:rsid w:val="005D364D"/>
    <w:rsid w:val="005D37CE"/>
    <w:rsid w:val="005D40DD"/>
    <w:rsid w:val="005D445D"/>
    <w:rsid w:val="005D49AE"/>
    <w:rsid w:val="005D5129"/>
    <w:rsid w:val="005D56AC"/>
    <w:rsid w:val="005D5D0D"/>
    <w:rsid w:val="005D6BA5"/>
    <w:rsid w:val="005D7D0B"/>
    <w:rsid w:val="005E2268"/>
    <w:rsid w:val="005E2309"/>
    <w:rsid w:val="005E231D"/>
    <w:rsid w:val="005E289D"/>
    <w:rsid w:val="005E312B"/>
    <w:rsid w:val="005E4662"/>
    <w:rsid w:val="005E4B52"/>
    <w:rsid w:val="005E4C71"/>
    <w:rsid w:val="005E580F"/>
    <w:rsid w:val="005E7C75"/>
    <w:rsid w:val="005E7DCE"/>
    <w:rsid w:val="005F0260"/>
    <w:rsid w:val="005F10BE"/>
    <w:rsid w:val="005F1452"/>
    <w:rsid w:val="005F1FB3"/>
    <w:rsid w:val="005F23E3"/>
    <w:rsid w:val="005F2BBA"/>
    <w:rsid w:val="005F37E7"/>
    <w:rsid w:val="005F37F1"/>
    <w:rsid w:val="005F3B48"/>
    <w:rsid w:val="005F3D51"/>
    <w:rsid w:val="005F4861"/>
    <w:rsid w:val="005F503F"/>
    <w:rsid w:val="005F5132"/>
    <w:rsid w:val="005F51FA"/>
    <w:rsid w:val="005F584A"/>
    <w:rsid w:val="005F7812"/>
    <w:rsid w:val="005F7D89"/>
    <w:rsid w:val="006000A9"/>
    <w:rsid w:val="00600157"/>
    <w:rsid w:val="006006F8"/>
    <w:rsid w:val="00600ADB"/>
    <w:rsid w:val="00601A8B"/>
    <w:rsid w:val="00605385"/>
    <w:rsid w:val="0060616E"/>
    <w:rsid w:val="0060754E"/>
    <w:rsid w:val="00607775"/>
    <w:rsid w:val="00607AEF"/>
    <w:rsid w:val="006104F8"/>
    <w:rsid w:val="00610B4B"/>
    <w:rsid w:val="00611BC9"/>
    <w:rsid w:val="00611E32"/>
    <w:rsid w:val="00612914"/>
    <w:rsid w:val="0061411C"/>
    <w:rsid w:val="00614EB4"/>
    <w:rsid w:val="00615394"/>
    <w:rsid w:val="006200D7"/>
    <w:rsid w:val="006204B3"/>
    <w:rsid w:val="00620D80"/>
    <w:rsid w:val="00620E89"/>
    <w:rsid w:val="00621B2F"/>
    <w:rsid w:val="006220E8"/>
    <w:rsid w:val="00622D5C"/>
    <w:rsid w:val="00623360"/>
    <w:rsid w:val="0062347F"/>
    <w:rsid w:val="006234CE"/>
    <w:rsid w:val="00623511"/>
    <w:rsid w:val="0062413C"/>
    <w:rsid w:val="0062586B"/>
    <w:rsid w:val="00625EF2"/>
    <w:rsid w:val="00626E3D"/>
    <w:rsid w:val="006271D3"/>
    <w:rsid w:val="00627257"/>
    <w:rsid w:val="00627DEA"/>
    <w:rsid w:val="00630ED7"/>
    <w:rsid w:val="00631E38"/>
    <w:rsid w:val="00631E72"/>
    <w:rsid w:val="0063280F"/>
    <w:rsid w:val="0063281B"/>
    <w:rsid w:val="00632C71"/>
    <w:rsid w:val="00632C9D"/>
    <w:rsid w:val="00632CF1"/>
    <w:rsid w:val="006331F4"/>
    <w:rsid w:val="006336CE"/>
    <w:rsid w:val="00633A51"/>
    <w:rsid w:val="00634414"/>
    <w:rsid w:val="00634EE9"/>
    <w:rsid w:val="006354EA"/>
    <w:rsid w:val="00635522"/>
    <w:rsid w:val="00635B57"/>
    <w:rsid w:val="00635E28"/>
    <w:rsid w:val="0063658C"/>
    <w:rsid w:val="00636D5B"/>
    <w:rsid w:val="00636E81"/>
    <w:rsid w:val="00636F85"/>
    <w:rsid w:val="00637DED"/>
    <w:rsid w:val="00640F68"/>
    <w:rsid w:val="006413E1"/>
    <w:rsid w:val="00643007"/>
    <w:rsid w:val="00643670"/>
    <w:rsid w:val="00644A5D"/>
    <w:rsid w:val="0064601B"/>
    <w:rsid w:val="0064650E"/>
    <w:rsid w:val="00646CB6"/>
    <w:rsid w:val="00647846"/>
    <w:rsid w:val="00647E35"/>
    <w:rsid w:val="00651D43"/>
    <w:rsid w:val="006532B9"/>
    <w:rsid w:val="0065427D"/>
    <w:rsid w:val="006544FD"/>
    <w:rsid w:val="00655021"/>
    <w:rsid w:val="00655BDC"/>
    <w:rsid w:val="00655CF1"/>
    <w:rsid w:val="00655F38"/>
    <w:rsid w:val="0065678E"/>
    <w:rsid w:val="006567D5"/>
    <w:rsid w:val="0065698E"/>
    <w:rsid w:val="00656E5B"/>
    <w:rsid w:val="00657012"/>
    <w:rsid w:val="0065763D"/>
    <w:rsid w:val="0066016A"/>
    <w:rsid w:val="00660448"/>
    <w:rsid w:val="006604A8"/>
    <w:rsid w:val="0066080D"/>
    <w:rsid w:val="00660FC0"/>
    <w:rsid w:val="0066181F"/>
    <w:rsid w:val="00662A46"/>
    <w:rsid w:val="006630BC"/>
    <w:rsid w:val="00663DF2"/>
    <w:rsid w:val="00664006"/>
    <w:rsid w:val="006641B1"/>
    <w:rsid w:val="0066464D"/>
    <w:rsid w:val="0066497D"/>
    <w:rsid w:val="006652C0"/>
    <w:rsid w:val="006655AA"/>
    <w:rsid w:val="00666951"/>
    <w:rsid w:val="00666BF2"/>
    <w:rsid w:val="00671317"/>
    <w:rsid w:val="006719E9"/>
    <w:rsid w:val="00671AE9"/>
    <w:rsid w:val="00671F31"/>
    <w:rsid w:val="006726A2"/>
    <w:rsid w:val="0067295D"/>
    <w:rsid w:val="00672AD9"/>
    <w:rsid w:val="00673D93"/>
    <w:rsid w:val="00674E20"/>
    <w:rsid w:val="0067624E"/>
    <w:rsid w:val="006770E7"/>
    <w:rsid w:val="00680521"/>
    <w:rsid w:val="00680D93"/>
    <w:rsid w:val="00681578"/>
    <w:rsid w:val="0068220C"/>
    <w:rsid w:val="00682FD9"/>
    <w:rsid w:val="00684C5E"/>
    <w:rsid w:val="00685554"/>
    <w:rsid w:val="00685E27"/>
    <w:rsid w:val="00686868"/>
    <w:rsid w:val="00686EB1"/>
    <w:rsid w:val="00687052"/>
    <w:rsid w:val="00690C88"/>
    <w:rsid w:val="00691172"/>
    <w:rsid w:val="0069276A"/>
    <w:rsid w:val="00693021"/>
    <w:rsid w:val="00693AF3"/>
    <w:rsid w:val="00693ED0"/>
    <w:rsid w:val="00694365"/>
    <w:rsid w:val="00694534"/>
    <w:rsid w:val="006A004F"/>
    <w:rsid w:val="006A03BB"/>
    <w:rsid w:val="006A1356"/>
    <w:rsid w:val="006A1B3C"/>
    <w:rsid w:val="006A248B"/>
    <w:rsid w:val="006A2CA5"/>
    <w:rsid w:val="006A3111"/>
    <w:rsid w:val="006A37A8"/>
    <w:rsid w:val="006A3FA7"/>
    <w:rsid w:val="006A4625"/>
    <w:rsid w:val="006A5E60"/>
    <w:rsid w:val="006A5FA5"/>
    <w:rsid w:val="006A65B3"/>
    <w:rsid w:val="006A676B"/>
    <w:rsid w:val="006A6850"/>
    <w:rsid w:val="006B01E2"/>
    <w:rsid w:val="006B0568"/>
    <w:rsid w:val="006B1D49"/>
    <w:rsid w:val="006B221D"/>
    <w:rsid w:val="006B2241"/>
    <w:rsid w:val="006B2298"/>
    <w:rsid w:val="006B3262"/>
    <w:rsid w:val="006B3732"/>
    <w:rsid w:val="006B37AD"/>
    <w:rsid w:val="006B46BD"/>
    <w:rsid w:val="006B631B"/>
    <w:rsid w:val="006B6590"/>
    <w:rsid w:val="006B6A47"/>
    <w:rsid w:val="006B6CE4"/>
    <w:rsid w:val="006B79C2"/>
    <w:rsid w:val="006B7D4E"/>
    <w:rsid w:val="006C124D"/>
    <w:rsid w:val="006C1537"/>
    <w:rsid w:val="006C22A6"/>
    <w:rsid w:val="006C3C34"/>
    <w:rsid w:val="006C4016"/>
    <w:rsid w:val="006C40F4"/>
    <w:rsid w:val="006C4493"/>
    <w:rsid w:val="006C4A1A"/>
    <w:rsid w:val="006C567A"/>
    <w:rsid w:val="006C7DDC"/>
    <w:rsid w:val="006D01CA"/>
    <w:rsid w:val="006D03B7"/>
    <w:rsid w:val="006D05F0"/>
    <w:rsid w:val="006D0631"/>
    <w:rsid w:val="006D16F4"/>
    <w:rsid w:val="006D1D2D"/>
    <w:rsid w:val="006D26EC"/>
    <w:rsid w:val="006D30D0"/>
    <w:rsid w:val="006D3B57"/>
    <w:rsid w:val="006D408B"/>
    <w:rsid w:val="006D4ED3"/>
    <w:rsid w:val="006D54DD"/>
    <w:rsid w:val="006D5E08"/>
    <w:rsid w:val="006D7824"/>
    <w:rsid w:val="006E0076"/>
    <w:rsid w:val="006E015C"/>
    <w:rsid w:val="006E0251"/>
    <w:rsid w:val="006E0735"/>
    <w:rsid w:val="006E08F4"/>
    <w:rsid w:val="006E1139"/>
    <w:rsid w:val="006E13A0"/>
    <w:rsid w:val="006E223C"/>
    <w:rsid w:val="006E256D"/>
    <w:rsid w:val="006E26EE"/>
    <w:rsid w:val="006E398D"/>
    <w:rsid w:val="006E3B7D"/>
    <w:rsid w:val="006E42CE"/>
    <w:rsid w:val="006E5729"/>
    <w:rsid w:val="006E6108"/>
    <w:rsid w:val="006E6556"/>
    <w:rsid w:val="006E6A22"/>
    <w:rsid w:val="006E7578"/>
    <w:rsid w:val="006F07BD"/>
    <w:rsid w:val="006F0A77"/>
    <w:rsid w:val="006F10CF"/>
    <w:rsid w:val="006F1B8F"/>
    <w:rsid w:val="006F1DBE"/>
    <w:rsid w:val="006F2234"/>
    <w:rsid w:val="006F2746"/>
    <w:rsid w:val="006F4745"/>
    <w:rsid w:val="006F4BCD"/>
    <w:rsid w:val="006F58F6"/>
    <w:rsid w:val="006F6451"/>
    <w:rsid w:val="00700481"/>
    <w:rsid w:val="00700776"/>
    <w:rsid w:val="00700C13"/>
    <w:rsid w:val="00701660"/>
    <w:rsid w:val="00701C40"/>
    <w:rsid w:val="00702B7C"/>
    <w:rsid w:val="0070365F"/>
    <w:rsid w:val="00703AD1"/>
    <w:rsid w:val="007047A5"/>
    <w:rsid w:val="00704D1D"/>
    <w:rsid w:val="00705CA0"/>
    <w:rsid w:val="00706B49"/>
    <w:rsid w:val="007074F1"/>
    <w:rsid w:val="00711882"/>
    <w:rsid w:val="00713684"/>
    <w:rsid w:val="00713883"/>
    <w:rsid w:val="0071389D"/>
    <w:rsid w:val="007139D5"/>
    <w:rsid w:val="00713FAD"/>
    <w:rsid w:val="00714F8F"/>
    <w:rsid w:val="007155AA"/>
    <w:rsid w:val="00717068"/>
    <w:rsid w:val="00717159"/>
    <w:rsid w:val="00717ECF"/>
    <w:rsid w:val="0072108F"/>
    <w:rsid w:val="00721805"/>
    <w:rsid w:val="00721CB7"/>
    <w:rsid w:val="007220EF"/>
    <w:rsid w:val="00722780"/>
    <w:rsid w:val="00723D5E"/>
    <w:rsid w:val="007245CC"/>
    <w:rsid w:val="00725D3E"/>
    <w:rsid w:val="00725DFA"/>
    <w:rsid w:val="00726D25"/>
    <w:rsid w:val="00726FD0"/>
    <w:rsid w:val="0073162C"/>
    <w:rsid w:val="00732E9A"/>
    <w:rsid w:val="00733288"/>
    <w:rsid w:val="00734072"/>
    <w:rsid w:val="00734197"/>
    <w:rsid w:val="00734A14"/>
    <w:rsid w:val="00734C56"/>
    <w:rsid w:val="00734D7B"/>
    <w:rsid w:val="00734E94"/>
    <w:rsid w:val="00735829"/>
    <w:rsid w:val="00735AC3"/>
    <w:rsid w:val="00735E32"/>
    <w:rsid w:val="00736517"/>
    <w:rsid w:val="00736740"/>
    <w:rsid w:val="00737124"/>
    <w:rsid w:val="00737C1B"/>
    <w:rsid w:val="00742228"/>
    <w:rsid w:val="007423FE"/>
    <w:rsid w:val="00743CE0"/>
    <w:rsid w:val="0074545D"/>
    <w:rsid w:val="00745681"/>
    <w:rsid w:val="0074735F"/>
    <w:rsid w:val="0074779A"/>
    <w:rsid w:val="00747B2B"/>
    <w:rsid w:val="00750566"/>
    <w:rsid w:val="007508E4"/>
    <w:rsid w:val="00751FEC"/>
    <w:rsid w:val="00752A56"/>
    <w:rsid w:val="007532B5"/>
    <w:rsid w:val="00753F24"/>
    <w:rsid w:val="00755575"/>
    <w:rsid w:val="007555C3"/>
    <w:rsid w:val="007556D3"/>
    <w:rsid w:val="0075782F"/>
    <w:rsid w:val="00760050"/>
    <w:rsid w:val="00760B1F"/>
    <w:rsid w:val="007613EA"/>
    <w:rsid w:val="00761894"/>
    <w:rsid w:val="00761F34"/>
    <w:rsid w:val="00762188"/>
    <w:rsid w:val="0076399B"/>
    <w:rsid w:val="00764473"/>
    <w:rsid w:val="00764A70"/>
    <w:rsid w:val="00764C46"/>
    <w:rsid w:val="00764FB3"/>
    <w:rsid w:val="0076603D"/>
    <w:rsid w:val="00766286"/>
    <w:rsid w:val="0076639F"/>
    <w:rsid w:val="007669FC"/>
    <w:rsid w:val="0077034B"/>
    <w:rsid w:val="007703EF"/>
    <w:rsid w:val="00770875"/>
    <w:rsid w:val="00770F7F"/>
    <w:rsid w:val="00774219"/>
    <w:rsid w:val="00775B03"/>
    <w:rsid w:val="00776E2C"/>
    <w:rsid w:val="00776EEF"/>
    <w:rsid w:val="00777120"/>
    <w:rsid w:val="00777285"/>
    <w:rsid w:val="00777608"/>
    <w:rsid w:val="00777BB2"/>
    <w:rsid w:val="00777DCF"/>
    <w:rsid w:val="0078008D"/>
    <w:rsid w:val="00780219"/>
    <w:rsid w:val="00780836"/>
    <w:rsid w:val="00780C29"/>
    <w:rsid w:val="00781162"/>
    <w:rsid w:val="007817EF"/>
    <w:rsid w:val="0078458C"/>
    <w:rsid w:val="007845B2"/>
    <w:rsid w:val="00784BF9"/>
    <w:rsid w:val="00785580"/>
    <w:rsid w:val="00785685"/>
    <w:rsid w:val="00785891"/>
    <w:rsid w:val="00785CB7"/>
    <w:rsid w:val="00786CAA"/>
    <w:rsid w:val="0078754A"/>
    <w:rsid w:val="007903B9"/>
    <w:rsid w:val="007907B9"/>
    <w:rsid w:val="00791186"/>
    <w:rsid w:val="007913B5"/>
    <w:rsid w:val="00791B5E"/>
    <w:rsid w:val="00791BCA"/>
    <w:rsid w:val="007926D5"/>
    <w:rsid w:val="0079279E"/>
    <w:rsid w:val="0079320E"/>
    <w:rsid w:val="00793378"/>
    <w:rsid w:val="00793844"/>
    <w:rsid w:val="007938D3"/>
    <w:rsid w:val="00793985"/>
    <w:rsid w:val="00794108"/>
    <w:rsid w:val="007949AE"/>
    <w:rsid w:val="00794BC9"/>
    <w:rsid w:val="00794C1E"/>
    <w:rsid w:val="00794EF9"/>
    <w:rsid w:val="0079530E"/>
    <w:rsid w:val="00795591"/>
    <w:rsid w:val="0079572F"/>
    <w:rsid w:val="00795A11"/>
    <w:rsid w:val="00797F02"/>
    <w:rsid w:val="007A0349"/>
    <w:rsid w:val="007A0C8E"/>
    <w:rsid w:val="007A243C"/>
    <w:rsid w:val="007A26BE"/>
    <w:rsid w:val="007A2B9F"/>
    <w:rsid w:val="007A3714"/>
    <w:rsid w:val="007A5B50"/>
    <w:rsid w:val="007A77E2"/>
    <w:rsid w:val="007B0BE4"/>
    <w:rsid w:val="007B0E04"/>
    <w:rsid w:val="007B25A0"/>
    <w:rsid w:val="007B3B6E"/>
    <w:rsid w:val="007B49E9"/>
    <w:rsid w:val="007B4AF3"/>
    <w:rsid w:val="007B5AC9"/>
    <w:rsid w:val="007B5E6B"/>
    <w:rsid w:val="007B668D"/>
    <w:rsid w:val="007B698C"/>
    <w:rsid w:val="007B6A52"/>
    <w:rsid w:val="007B6CBC"/>
    <w:rsid w:val="007B71BE"/>
    <w:rsid w:val="007B7398"/>
    <w:rsid w:val="007B7832"/>
    <w:rsid w:val="007B7AB5"/>
    <w:rsid w:val="007B7FE5"/>
    <w:rsid w:val="007C0D52"/>
    <w:rsid w:val="007C3245"/>
    <w:rsid w:val="007C3C7F"/>
    <w:rsid w:val="007C41B8"/>
    <w:rsid w:val="007C5B73"/>
    <w:rsid w:val="007C5E4F"/>
    <w:rsid w:val="007D0AAD"/>
    <w:rsid w:val="007D0D15"/>
    <w:rsid w:val="007D0E66"/>
    <w:rsid w:val="007D214D"/>
    <w:rsid w:val="007D29F5"/>
    <w:rsid w:val="007D4A84"/>
    <w:rsid w:val="007D7173"/>
    <w:rsid w:val="007D72FC"/>
    <w:rsid w:val="007D7707"/>
    <w:rsid w:val="007D7AFB"/>
    <w:rsid w:val="007E03AC"/>
    <w:rsid w:val="007E04A3"/>
    <w:rsid w:val="007E0FCE"/>
    <w:rsid w:val="007E11F2"/>
    <w:rsid w:val="007E1694"/>
    <w:rsid w:val="007E2F6D"/>
    <w:rsid w:val="007E315D"/>
    <w:rsid w:val="007E331E"/>
    <w:rsid w:val="007E33C1"/>
    <w:rsid w:val="007E3481"/>
    <w:rsid w:val="007E37DA"/>
    <w:rsid w:val="007E3ECE"/>
    <w:rsid w:val="007E3F76"/>
    <w:rsid w:val="007E4421"/>
    <w:rsid w:val="007E47D3"/>
    <w:rsid w:val="007E49BC"/>
    <w:rsid w:val="007E4A11"/>
    <w:rsid w:val="007E4BD4"/>
    <w:rsid w:val="007E6068"/>
    <w:rsid w:val="007E636E"/>
    <w:rsid w:val="007E7B9C"/>
    <w:rsid w:val="007F05C3"/>
    <w:rsid w:val="007F0CDF"/>
    <w:rsid w:val="007F1168"/>
    <w:rsid w:val="007F1DF8"/>
    <w:rsid w:val="007F20B7"/>
    <w:rsid w:val="007F333B"/>
    <w:rsid w:val="007F3720"/>
    <w:rsid w:val="007F3B4C"/>
    <w:rsid w:val="007F3CCF"/>
    <w:rsid w:val="007F3EBC"/>
    <w:rsid w:val="007F3FF4"/>
    <w:rsid w:val="007F447D"/>
    <w:rsid w:val="007F5CC9"/>
    <w:rsid w:val="007F6583"/>
    <w:rsid w:val="007F7B6E"/>
    <w:rsid w:val="008000A5"/>
    <w:rsid w:val="00801E60"/>
    <w:rsid w:val="008024FE"/>
    <w:rsid w:val="008043A8"/>
    <w:rsid w:val="00804FBD"/>
    <w:rsid w:val="00805096"/>
    <w:rsid w:val="008050F2"/>
    <w:rsid w:val="00806098"/>
    <w:rsid w:val="00806531"/>
    <w:rsid w:val="00806782"/>
    <w:rsid w:val="0080706B"/>
    <w:rsid w:val="00810B86"/>
    <w:rsid w:val="00810DED"/>
    <w:rsid w:val="00810F9B"/>
    <w:rsid w:val="008115BA"/>
    <w:rsid w:val="00812B1F"/>
    <w:rsid w:val="00812C71"/>
    <w:rsid w:val="00812CCE"/>
    <w:rsid w:val="008132AB"/>
    <w:rsid w:val="008149EB"/>
    <w:rsid w:val="008153EF"/>
    <w:rsid w:val="00816AB9"/>
    <w:rsid w:val="00816D06"/>
    <w:rsid w:val="00820713"/>
    <w:rsid w:val="00820B5B"/>
    <w:rsid w:val="008218C1"/>
    <w:rsid w:val="0082242A"/>
    <w:rsid w:val="008232E7"/>
    <w:rsid w:val="008237D0"/>
    <w:rsid w:val="0082395E"/>
    <w:rsid w:val="0082452F"/>
    <w:rsid w:val="0082588F"/>
    <w:rsid w:val="00825A7E"/>
    <w:rsid w:val="00825CC8"/>
    <w:rsid w:val="0082609C"/>
    <w:rsid w:val="008266F7"/>
    <w:rsid w:val="00826A7E"/>
    <w:rsid w:val="0082709D"/>
    <w:rsid w:val="00827693"/>
    <w:rsid w:val="00827F98"/>
    <w:rsid w:val="00830523"/>
    <w:rsid w:val="00830A9B"/>
    <w:rsid w:val="00830CFE"/>
    <w:rsid w:val="0083121C"/>
    <w:rsid w:val="00831522"/>
    <w:rsid w:val="00831A0E"/>
    <w:rsid w:val="00831B63"/>
    <w:rsid w:val="00832A73"/>
    <w:rsid w:val="00833C3E"/>
    <w:rsid w:val="00834DC4"/>
    <w:rsid w:val="00835103"/>
    <w:rsid w:val="008354F4"/>
    <w:rsid w:val="008364D4"/>
    <w:rsid w:val="00840522"/>
    <w:rsid w:val="00840633"/>
    <w:rsid w:val="008410D7"/>
    <w:rsid w:val="00841113"/>
    <w:rsid w:val="00841305"/>
    <w:rsid w:val="008414B6"/>
    <w:rsid w:val="00843E5E"/>
    <w:rsid w:val="008440A1"/>
    <w:rsid w:val="00844242"/>
    <w:rsid w:val="0084442E"/>
    <w:rsid w:val="00844C21"/>
    <w:rsid w:val="008455DB"/>
    <w:rsid w:val="008462C9"/>
    <w:rsid w:val="008472D5"/>
    <w:rsid w:val="008478CB"/>
    <w:rsid w:val="0085007A"/>
    <w:rsid w:val="0085014E"/>
    <w:rsid w:val="0085130A"/>
    <w:rsid w:val="0085165F"/>
    <w:rsid w:val="00851E2D"/>
    <w:rsid w:val="00852885"/>
    <w:rsid w:val="00852A14"/>
    <w:rsid w:val="00852B4C"/>
    <w:rsid w:val="00852F67"/>
    <w:rsid w:val="008550EC"/>
    <w:rsid w:val="00855282"/>
    <w:rsid w:val="00855588"/>
    <w:rsid w:val="00855A81"/>
    <w:rsid w:val="00856666"/>
    <w:rsid w:val="008571C3"/>
    <w:rsid w:val="00860242"/>
    <w:rsid w:val="0086086D"/>
    <w:rsid w:val="00860E6F"/>
    <w:rsid w:val="00860F09"/>
    <w:rsid w:val="0086120B"/>
    <w:rsid w:val="00861825"/>
    <w:rsid w:val="00862826"/>
    <w:rsid w:val="0086321E"/>
    <w:rsid w:val="0086335E"/>
    <w:rsid w:val="00863BDA"/>
    <w:rsid w:val="0086423C"/>
    <w:rsid w:val="00864BED"/>
    <w:rsid w:val="008655F1"/>
    <w:rsid w:val="008660CA"/>
    <w:rsid w:val="00866635"/>
    <w:rsid w:val="00867164"/>
    <w:rsid w:val="0086771C"/>
    <w:rsid w:val="00867755"/>
    <w:rsid w:val="00867896"/>
    <w:rsid w:val="00867A73"/>
    <w:rsid w:val="00870495"/>
    <w:rsid w:val="008721B1"/>
    <w:rsid w:val="00872D2A"/>
    <w:rsid w:val="008734CF"/>
    <w:rsid w:val="008738CF"/>
    <w:rsid w:val="00874692"/>
    <w:rsid w:val="00874F6A"/>
    <w:rsid w:val="00874F77"/>
    <w:rsid w:val="0087545D"/>
    <w:rsid w:val="00877144"/>
    <w:rsid w:val="0087759F"/>
    <w:rsid w:val="00881669"/>
    <w:rsid w:val="00881752"/>
    <w:rsid w:val="00882028"/>
    <w:rsid w:val="0088218B"/>
    <w:rsid w:val="008826C0"/>
    <w:rsid w:val="008829F9"/>
    <w:rsid w:val="00882DE6"/>
    <w:rsid w:val="008852D9"/>
    <w:rsid w:val="00885456"/>
    <w:rsid w:val="00885523"/>
    <w:rsid w:val="00885796"/>
    <w:rsid w:val="00885AD2"/>
    <w:rsid w:val="00885CC5"/>
    <w:rsid w:val="00885E99"/>
    <w:rsid w:val="00886234"/>
    <w:rsid w:val="008863C8"/>
    <w:rsid w:val="00886F8C"/>
    <w:rsid w:val="00887064"/>
    <w:rsid w:val="00890DA9"/>
    <w:rsid w:val="008918B8"/>
    <w:rsid w:val="008918BB"/>
    <w:rsid w:val="00891D15"/>
    <w:rsid w:val="008922C9"/>
    <w:rsid w:val="00893B93"/>
    <w:rsid w:val="0089472B"/>
    <w:rsid w:val="0089550E"/>
    <w:rsid w:val="008956D1"/>
    <w:rsid w:val="00895ED7"/>
    <w:rsid w:val="0089624D"/>
    <w:rsid w:val="00896312"/>
    <w:rsid w:val="00896982"/>
    <w:rsid w:val="008A04BB"/>
    <w:rsid w:val="008A0530"/>
    <w:rsid w:val="008A061C"/>
    <w:rsid w:val="008A0981"/>
    <w:rsid w:val="008A0D3A"/>
    <w:rsid w:val="008A1289"/>
    <w:rsid w:val="008A1D3C"/>
    <w:rsid w:val="008A1F28"/>
    <w:rsid w:val="008A2222"/>
    <w:rsid w:val="008A47CA"/>
    <w:rsid w:val="008A54C2"/>
    <w:rsid w:val="008A586A"/>
    <w:rsid w:val="008A5E7E"/>
    <w:rsid w:val="008A5F67"/>
    <w:rsid w:val="008A6197"/>
    <w:rsid w:val="008A6C39"/>
    <w:rsid w:val="008A7235"/>
    <w:rsid w:val="008A7B51"/>
    <w:rsid w:val="008B026C"/>
    <w:rsid w:val="008B09A8"/>
    <w:rsid w:val="008B1BCA"/>
    <w:rsid w:val="008B1BE5"/>
    <w:rsid w:val="008B2700"/>
    <w:rsid w:val="008B2CB9"/>
    <w:rsid w:val="008B3351"/>
    <w:rsid w:val="008B3DC3"/>
    <w:rsid w:val="008B452A"/>
    <w:rsid w:val="008B4652"/>
    <w:rsid w:val="008B5A31"/>
    <w:rsid w:val="008B66D5"/>
    <w:rsid w:val="008B6F79"/>
    <w:rsid w:val="008B78E5"/>
    <w:rsid w:val="008C0262"/>
    <w:rsid w:val="008C0551"/>
    <w:rsid w:val="008C060E"/>
    <w:rsid w:val="008C08A7"/>
    <w:rsid w:val="008C08B1"/>
    <w:rsid w:val="008C0D18"/>
    <w:rsid w:val="008C1664"/>
    <w:rsid w:val="008C1BD7"/>
    <w:rsid w:val="008C21A9"/>
    <w:rsid w:val="008C242D"/>
    <w:rsid w:val="008C29D2"/>
    <w:rsid w:val="008C3E8A"/>
    <w:rsid w:val="008C3FDF"/>
    <w:rsid w:val="008C4525"/>
    <w:rsid w:val="008C4831"/>
    <w:rsid w:val="008C5889"/>
    <w:rsid w:val="008C6B09"/>
    <w:rsid w:val="008C7004"/>
    <w:rsid w:val="008C768D"/>
    <w:rsid w:val="008C7712"/>
    <w:rsid w:val="008C7A5D"/>
    <w:rsid w:val="008D0A10"/>
    <w:rsid w:val="008D17B2"/>
    <w:rsid w:val="008D2115"/>
    <w:rsid w:val="008D3660"/>
    <w:rsid w:val="008D4034"/>
    <w:rsid w:val="008D4C76"/>
    <w:rsid w:val="008D5354"/>
    <w:rsid w:val="008D5E40"/>
    <w:rsid w:val="008D603A"/>
    <w:rsid w:val="008D6F8E"/>
    <w:rsid w:val="008D7406"/>
    <w:rsid w:val="008D7701"/>
    <w:rsid w:val="008D7ED4"/>
    <w:rsid w:val="008E1249"/>
    <w:rsid w:val="008E12A6"/>
    <w:rsid w:val="008E2143"/>
    <w:rsid w:val="008E26AC"/>
    <w:rsid w:val="008E2BD9"/>
    <w:rsid w:val="008E4112"/>
    <w:rsid w:val="008E46A2"/>
    <w:rsid w:val="008E4822"/>
    <w:rsid w:val="008E490E"/>
    <w:rsid w:val="008E4C34"/>
    <w:rsid w:val="008E6213"/>
    <w:rsid w:val="008E781B"/>
    <w:rsid w:val="008F072F"/>
    <w:rsid w:val="008F0D4B"/>
    <w:rsid w:val="008F1059"/>
    <w:rsid w:val="008F1E29"/>
    <w:rsid w:val="008F2A6E"/>
    <w:rsid w:val="008F2AE3"/>
    <w:rsid w:val="008F482F"/>
    <w:rsid w:val="008F4BB8"/>
    <w:rsid w:val="008F56CB"/>
    <w:rsid w:val="008F5863"/>
    <w:rsid w:val="008F6260"/>
    <w:rsid w:val="008F68C2"/>
    <w:rsid w:val="008F6AEA"/>
    <w:rsid w:val="008F7332"/>
    <w:rsid w:val="008F792B"/>
    <w:rsid w:val="009004A0"/>
    <w:rsid w:val="00901B9A"/>
    <w:rsid w:val="00901BE9"/>
    <w:rsid w:val="00901F52"/>
    <w:rsid w:val="00902E6C"/>
    <w:rsid w:val="009035C1"/>
    <w:rsid w:val="009035CB"/>
    <w:rsid w:val="00903C47"/>
    <w:rsid w:val="00904722"/>
    <w:rsid w:val="00905F82"/>
    <w:rsid w:val="00906582"/>
    <w:rsid w:val="009070CD"/>
    <w:rsid w:val="0091061F"/>
    <w:rsid w:val="00911838"/>
    <w:rsid w:val="009118B2"/>
    <w:rsid w:val="00911D5D"/>
    <w:rsid w:val="00911D77"/>
    <w:rsid w:val="009122F2"/>
    <w:rsid w:val="00912502"/>
    <w:rsid w:val="00912C5D"/>
    <w:rsid w:val="00912D1E"/>
    <w:rsid w:val="00913237"/>
    <w:rsid w:val="00914834"/>
    <w:rsid w:val="00917846"/>
    <w:rsid w:val="009179DD"/>
    <w:rsid w:val="009200F2"/>
    <w:rsid w:val="0092015E"/>
    <w:rsid w:val="009202F1"/>
    <w:rsid w:val="00920768"/>
    <w:rsid w:val="009209EB"/>
    <w:rsid w:val="00920C39"/>
    <w:rsid w:val="00920EFD"/>
    <w:rsid w:val="00921F3D"/>
    <w:rsid w:val="00922C74"/>
    <w:rsid w:val="00923B61"/>
    <w:rsid w:val="00923BC9"/>
    <w:rsid w:val="00924AEB"/>
    <w:rsid w:val="009250CB"/>
    <w:rsid w:val="00926BDD"/>
    <w:rsid w:val="009270BD"/>
    <w:rsid w:val="009271BF"/>
    <w:rsid w:val="00927890"/>
    <w:rsid w:val="00930235"/>
    <w:rsid w:val="009315EE"/>
    <w:rsid w:val="009318CE"/>
    <w:rsid w:val="00931A60"/>
    <w:rsid w:val="00931DBD"/>
    <w:rsid w:val="0093244D"/>
    <w:rsid w:val="009337B4"/>
    <w:rsid w:val="00933E12"/>
    <w:rsid w:val="009340C6"/>
    <w:rsid w:val="00935079"/>
    <w:rsid w:val="009354AD"/>
    <w:rsid w:val="009355D0"/>
    <w:rsid w:val="0093575E"/>
    <w:rsid w:val="009363B8"/>
    <w:rsid w:val="00936FC4"/>
    <w:rsid w:val="0093735A"/>
    <w:rsid w:val="00937EEE"/>
    <w:rsid w:val="00940BA2"/>
    <w:rsid w:val="00940C53"/>
    <w:rsid w:val="00941890"/>
    <w:rsid w:val="0094225A"/>
    <w:rsid w:val="00942547"/>
    <w:rsid w:val="0094361E"/>
    <w:rsid w:val="00944A06"/>
    <w:rsid w:val="00945006"/>
    <w:rsid w:val="009455D8"/>
    <w:rsid w:val="00945673"/>
    <w:rsid w:val="0094588D"/>
    <w:rsid w:val="00946D7F"/>
    <w:rsid w:val="00950629"/>
    <w:rsid w:val="00950C5B"/>
    <w:rsid w:val="00950E9F"/>
    <w:rsid w:val="00950F8E"/>
    <w:rsid w:val="0095153F"/>
    <w:rsid w:val="009517B3"/>
    <w:rsid w:val="009519E8"/>
    <w:rsid w:val="00951C3F"/>
    <w:rsid w:val="00951D50"/>
    <w:rsid w:val="009520F4"/>
    <w:rsid w:val="009522E7"/>
    <w:rsid w:val="009548A0"/>
    <w:rsid w:val="00954947"/>
    <w:rsid w:val="0095547D"/>
    <w:rsid w:val="00956D32"/>
    <w:rsid w:val="009570CD"/>
    <w:rsid w:val="0095794A"/>
    <w:rsid w:val="00957A55"/>
    <w:rsid w:val="00960925"/>
    <w:rsid w:val="00961A4F"/>
    <w:rsid w:val="009620BE"/>
    <w:rsid w:val="00962189"/>
    <w:rsid w:val="00962BE2"/>
    <w:rsid w:val="00963670"/>
    <w:rsid w:val="00963B4F"/>
    <w:rsid w:val="009644D5"/>
    <w:rsid w:val="00964AFE"/>
    <w:rsid w:val="00965154"/>
    <w:rsid w:val="00966446"/>
    <w:rsid w:val="00966739"/>
    <w:rsid w:val="00966C5A"/>
    <w:rsid w:val="00966C63"/>
    <w:rsid w:val="009674BC"/>
    <w:rsid w:val="00967521"/>
    <w:rsid w:val="0096778D"/>
    <w:rsid w:val="0097019C"/>
    <w:rsid w:val="00970979"/>
    <w:rsid w:val="00971EAB"/>
    <w:rsid w:val="009723E1"/>
    <w:rsid w:val="00974D61"/>
    <w:rsid w:val="0097502D"/>
    <w:rsid w:val="009751EA"/>
    <w:rsid w:val="00975883"/>
    <w:rsid w:val="00976231"/>
    <w:rsid w:val="00976504"/>
    <w:rsid w:val="009768DC"/>
    <w:rsid w:val="00977D0D"/>
    <w:rsid w:val="00977EB1"/>
    <w:rsid w:val="009802F3"/>
    <w:rsid w:val="00980EA4"/>
    <w:rsid w:val="00980F48"/>
    <w:rsid w:val="00982C8C"/>
    <w:rsid w:val="009847CC"/>
    <w:rsid w:val="0098505A"/>
    <w:rsid w:val="009859A0"/>
    <w:rsid w:val="00987124"/>
    <w:rsid w:val="00987231"/>
    <w:rsid w:val="00987F93"/>
    <w:rsid w:val="009904CE"/>
    <w:rsid w:val="009920E7"/>
    <w:rsid w:val="00992141"/>
    <w:rsid w:val="009921BA"/>
    <w:rsid w:val="009922BA"/>
    <w:rsid w:val="00992B28"/>
    <w:rsid w:val="00992DA5"/>
    <w:rsid w:val="00992F4E"/>
    <w:rsid w:val="00993A79"/>
    <w:rsid w:val="00993CA0"/>
    <w:rsid w:val="00993D62"/>
    <w:rsid w:val="00993EB4"/>
    <w:rsid w:val="00994CF7"/>
    <w:rsid w:val="009957E1"/>
    <w:rsid w:val="00995C8C"/>
    <w:rsid w:val="00996B08"/>
    <w:rsid w:val="00996D50"/>
    <w:rsid w:val="009A02C3"/>
    <w:rsid w:val="009A0705"/>
    <w:rsid w:val="009A0CD1"/>
    <w:rsid w:val="009A0D3B"/>
    <w:rsid w:val="009A1113"/>
    <w:rsid w:val="009A27C1"/>
    <w:rsid w:val="009A281E"/>
    <w:rsid w:val="009A2889"/>
    <w:rsid w:val="009A3332"/>
    <w:rsid w:val="009A400E"/>
    <w:rsid w:val="009A4396"/>
    <w:rsid w:val="009A556C"/>
    <w:rsid w:val="009A59B7"/>
    <w:rsid w:val="009A6D2F"/>
    <w:rsid w:val="009A6EA1"/>
    <w:rsid w:val="009A7D6B"/>
    <w:rsid w:val="009B1261"/>
    <w:rsid w:val="009B140C"/>
    <w:rsid w:val="009B258F"/>
    <w:rsid w:val="009B4915"/>
    <w:rsid w:val="009B5524"/>
    <w:rsid w:val="009B582C"/>
    <w:rsid w:val="009B6A2C"/>
    <w:rsid w:val="009B7623"/>
    <w:rsid w:val="009B7852"/>
    <w:rsid w:val="009C17F2"/>
    <w:rsid w:val="009C1BE2"/>
    <w:rsid w:val="009C2D90"/>
    <w:rsid w:val="009C367D"/>
    <w:rsid w:val="009C3AFD"/>
    <w:rsid w:val="009C427C"/>
    <w:rsid w:val="009C4410"/>
    <w:rsid w:val="009C4528"/>
    <w:rsid w:val="009C6792"/>
    <w:rsid w:val="009C7F86"/>
    <w:rsid w:val="009D02B1"/>
    <w:rsid w:val="009D1E8B"/>
    <w:rsid w:val="009D2BAA"/>
    <w:rsid w:val="009D2EC4"/>
    <w:rsid w:val="009D34DE"/>
    <w:rsid w:val="009D4652"/>
    <w:rsid w:val="009D4AC3"/>
    <w:rsid w:val="009D56A6"/>
    <w:rsid w:val="009D63B8"/>
    <w:rsid w:val="009D640B"/>
    <w:rsid w:val="009D6540"/>
    <w:rsid w:val="009D6D6B"/>
    <w:rsid w:val="009D7144"/>
    <w:rsid w:val="009D7F0A"/>
    <w:rsid w:val="009E080D"/>
    <w:rsid w:val="009E0D57"/>
    <w:rsid w:val="009E25B4"/>
    <w:rsid w:val="009E2736"/>
    <w:rsid w:val="009E5044"/>
    <w:rsid w:val="009E565C"/>
    <w:rsid w:val="009E5CC1"/>
    <w:rsid w:val="009E6BD2"/>
    <w:rsid w:val="009E701A"/>
    <w:rsid w:val="009E764F"/>
    <w:rsid w:val="009E77DC"/>
    <w:rsid w:val="009E7B21"/>
    <w:rsid w:val="009F0593"/>
    <w:rsid w:val="009F0A07"/>
    <w:rsid w:val="009F0A16"/>
    <w:rsid w:val="009F1E30"/>
    <w:rsid w:val="009F2965"/>
    <w:rsid w:val="009F2CB2"/>
    <w:rsid w:val="009F2DC8"/>
    <w:rsid w:val="009F4A61"/>
    <w:rsid w:val="009F5D7F"/>
    <w:rsid w:val="009F5E07"/>
    <w:rsid w:val="009F6BC4"/>
    <w:rsid w:val="009F776E"/>
    <w:rsid w:val="009F7E06"/>
    <w:rsid w:val="009F7FE4"/>
    <w:rsid w:val="00A004E6"/>
    <w:rsid w:val="00A00D62"/>
    <w:rsid w:val="00A00F18"/>
    <w:rsid w:val="00A02F84"/>
    <w:rsid w:val="00A0362D"/>
    <w:rsid w:val="00A03A2B"/>
    <w:rsid w:val="00A046EC"/>
    <w:rsid w:val="00A04A9B"/>
    <w:rsid w:val="00A05748"/>
    <w:rsid w:val="00A05C73"/>
    <w:rsid w:val="00A06D3B"/>
    <w:rsid w:val="00A06EE7"/>
    <w:rsid w:val="00A07479"/>
    <w:rsid w:val="00A07D7C"/>
    <w:rsid w:val="00A10FB8"/>
    <w:rsid w:val="00A11FFC"/>
    <w:rsid w:val="00A124E7"/>
    <w:rsid w:val="00A1282F"/>
    <w:rsid w:val="00A12B81"/>
    <w:rsid w:val="00A13841"/>
    <w:rsid w:val="00A13E7F"/>
    <w:rsid w:val="00A1436B"/>
    <w:rsid w:val="00A1470E"/>
    <w:rsid w:val="00A14A1D"/>
    <w:rsid w:val="00A1533B"/>
    <w:rsid w:val="00A1537F"/>
    <w:rsid w:val="00A16322"/>
    <w:rsid w:val="00A1680E"/>
    <w:rsid w:val="00A16EAA"/>
    <w:rsid w:val="00A17229"/>
    <w:rsid w:val="00A17C30"/>
    <w:rsid w:val="00A17D5A"/>
    <w:rsid w:val="00A20AF4"/>
    <w:rsid w:val="00A20C01"/>
    <w:rsid w:val="00A20CDE"/>
    <w:rsid w:val="00A210D3"/>
    <w:rsid w:val="00A21158"/>
    <w:rsid w:val="00A22128"/>
    <w:rsid w:val="00A22EC8"/>
    <w:rsid w:val="00A230E5"/>
    <w:rsid w:val="00A23E70"/>
    <w:rsid w:val="00A24C56"/>
    <w:rsid w:val="00A2599A"/>
    <w:rsid w:val="00A25D02"/>
    <w:rsid w:val="00A2690B"/>
    <w:rsid w:val="00A2726E"/>
    <w:rsid w:val="00A274F0"/>
    <w:rsid w:val="00A27898"/>
    <w:rsid w:val="00A27919"/>
    <w:rsid w:val="00A303A3"/>
    <w:rsid w:val="00A306A3"/>
    <w:rsid w:val="00A30DE7"/>
    <w:rsid w:val="00A3140F"/>
    <w:rsid w:val="00A318F9"/>
    <w:rsid w:val="00A3263C"/>
    <w:rsid w:val="00A326A4"/>
    <w:rsid w:val="00A334F1"/>
    <w:rsid w:val="00A33AB5"/>
    <w:rsid w:val="00A33BC6"/>
    <w:rsid w:val="00A33DCD"/>
    <w:rsid w:val="00A33EE3"/>
    <w:rsid w:val="00A3437A"/>
    <w:rsid w:val="00A3461D"/>
    <w:rsid w:val="00A35A82"/>
    <w:rsid w:val="00A368EE"/>
    <w:rsid w:val="00A37201"/>
    <w:rsid w:val="00A372E0"/>
    <w:rsid w:val="00A37E1F"/>
    <w:rsid w:val="00A40A9F"/>
    <w:rsid w:val="00A4105E"/>
    <w:rsid w:val="00A41A04"/>
    <w:rsid w:val="00A42A6E"/>
    <w:rsid w:val="00A42A71"/>
    <w:rsid w:val="00A46A1D"/>
    <w:rsid w:val="00A46DC0"/>
    <w:rsid w:val="00A46E7C"/>
    <w:rsid w:val="00A4748E"/>
    <w:rsid w:val="00A47B28"/>
    <w:rsid w:val="00A51609"/>
    <w:rsid w:val="00A5165F"/>
    <w:rsid w:val="00A51B1D"/>
    <w:rsid w:val="00A52106"/>
    <w:rsid w:val="00A53117"/>
    <w:rsid w:val="00A536B0"/>
    <w:rsid w:val="00A53CB6"/>
    <w:rsid w:val="00A5428B"/>
    <w:rsid w:val="00A54987"/>
    <w:rsid w:val="00A551CD"/>
    <w:rsid w:val="00A55AF3"/>
    <w:rsid w:val="00A55DA8"/>
    <w:rsid w:val="00A56787"/>
    <w:rsid w:val="00A60770"/>
    <w:rsid w:val="00A62E53"/>
    <w:rsid w:val="00A630AE"/>
    <w:rsid w:val="00A632AE"/>
    <w:rsid w:val="00A63562"/>
    <w:rsid w:val="00A637CA"/>
    <w:rsid w:val="00A645F4"/>
    <w:rsid w:val="00A6499C"/>
    <w:rsid w:val="00A65C6E"/>
    <w:rsid w:val="00A67FFD"/>
    <w:rsid w:val="00A7213B"/>
    <w:rsid w:val="00A726A8"/>
    <w:rsid w:val="00A73CB3"/>
    <w:rsid w:val="00A73F7A"/>
    <w:rsid w:val="00A74EEA"/>
    <w:rsid w:val="00A74F95"/>
    <w:rsid w:val="00A762AA"/>
    <w:rsid w:val="00A762EE"/>
    <w:rsid w:val="00A76D71"/>
    <w:rsid w:val="00A773B7"/>
    <w:rsid w:val="00A776DE"/>
    <w:rsid w:val="00A77809"/>
    <w:rsid w:val="00A801CE"/>
    <w:rsid w:val="00A8079B"/>
    <w:rsid w:val="00A808B4"/>
    <w:rsid w:val="00A815DE"/>
    <w:rsid w:val="00A816BC"/>
    <w:rsid w:val="00A81771"/>
    <w:rsid w:val="00A82BC5"/>
    <w:rsid w:val="00A82EC7"/>
    <w:rsid w:val="00A83D1D"/>
    <w:rsid w:val="00A8455C"/>
    <w:rsid w:val="00A8487B"/>
    <w:rsid w:val="00A849FB"/>
    <w:rsid w:val="00A84F9A"/>
    <w:rsid w:val="00A85340"/>
    <w:rsid w:val="00A85729"/>
    <w:rsid w:val="00A85845"/>
    <w:rsid w:val="00A86087"/>
    <w:rsid w:val="00A8679E"/>
    <w:rsid w:val="00A87C05"/>
    <w:rsid w:val="00A91B95"/>
    <w:rsid w:val="00A92484"/>
    <w:rsid w:val="00A92676"/>
    <w:rsid w:val="00A92692"/>
    <w:rsid w:val="00A935CE"/>
    <w:rsid w:val="00A93D10"/>
    <w:rsid w:val="00A93E89"/>
    <w:rsid w:val="00A94485"/>
    <w:rsid w:val="00A94D9C"/>
    <w:rsid w:val="00A96429"/>
    <w:rsid w:val="00A96723"/>
    <w:rsid w:val="00A96770"/>
    <w:rsid w:val="00A96DCD"/>
    <w:rsid w:val="00A9729B"/>
    <w:rsid w:val="00A97A96"/>
    <w:rsid w:val="00A97DE6"/>
    <w:rsid w:val="00AA067E"/>
    <w:rsid w:val="00AA0903"/>
    <w:rsid w:val="00AA14C8"/>
    <w:rsid w:val="00AA1E06"/>
    <w:rsid w:val="00AA240B"/>
    <w:rsid w:val="00AA2901"/>
    <w:rsid w:val="00AA2EFA"/>
    <w:rsid w:val="00AA3301"/>
    <w:rsid w:val="00AA378D"/>
    <w:rsid w:val="00AA3888"/>
    <w:rsid w:val="00AA4389"/>
    <w:rsid w:val="00AA4399"/>
    <w:rsid w:val="00AA4654"/>
    <w:rsid w:val="00AA5A6E"/>
    <w:rsid w:val="00AA5ED9"/>
    <w:rsid w:val="00AA78CC"/>
    <w:rsid w:val="00AB03FE"/>
    <w:rsid w:val="00AB040C"/>
    <w:rsid w:val="00AB074A"/>
    <w:rsid w:val="00AB088E"/>
    <w:rsid w:val="00AB0BCD"/>
    <w:rsid w:val="00AB1338"/>
    <w:rsid w:val="00AB1725"/>
    <w:rsid w:val="00AB1A7F"/>
    <w:rsid w:val="00AB20D7"/>
    <w:rsid w:val="00AB2AD7"/>
    <w:rsid w:val="00AB3DDA"/>
    <w:rsid w:val="00AB3ED6"/>
    <w:rsid w:val="00AB6100"/>
    <w:rsid w:val="00AC07D8"/>
    <w:rsid w:val="00AC10DF"/>
    <w:rsid w:val="00AC1191"/>
    <w:rsid w:val="00AC1914"/>
    <w:rsid w:val="00AC229B"/>
    <w:rsid w:val="00AC2AB6"/>
    <w:rsid w:val="00AC2C8B"/>
    <w:rsid w:val="00AC34FC"/>
    <w:rsid w:val="00AC4D4E"/>
    <w:rsid w:val="00AC5377"/>
    <w:rsid w:val="00AC64E8"/>
    <w:rsid w:val="00AC700D"/>
    <w:rsid w:val="00AC74DB"/>
    <w:rsid w:val="00AC77E7"/>
    <w:rsid w:val="00AD08C9"/>
    <w:rsid w:val="00AD181B"/>
    <w:rsid w:val="00AD2031"/>
    <w:rsid w:val="00AD203D"/>
    <w:rsid w:val="00AD468C"/>
    <w:rsid w:val="00AD4763"/>
    <w:rsid w:val="00AD5A97"/>
    <w:rsid w:val="00AD62FF"/>
    <w:rsid w:val="00AD6DEC"/>
    <w:rsid w:val="00AE072F"/>
    <w:rsid w:val="00AE3C5A"/>
    <w:rsid w:val="00AE3CD5"/>
    <w:rsid w:val="00AE3D1F"/>
    <w:rsid w:val="00AE56C4"/>
    <w:rsid w:val="00AE59AF"/>
    <w:rsid w:val="00AE64FF"/>
    <w:rsid w:val="00AE721E"/>
    <w:rsid w:val="00AF0083"/>
    <w:rsid w:val="00AF16E2"/>
    <w:rsid w:val="00AF1C99"/>
    <w:rsid w:val="00AF2083"/>
    <w:rsid w:val="00AF25DF"/>
    <w:rsid w:val="00AF2AFC"/>
    <w:rsid w:val="00AF3649"/>
    <w:rsid w:val="00AF41AA"/>
    <w:rsid w:val="00AF424F"/>
    <w:rsid w:val="00AF5C5D"/>
    <w:rsid w:val="00AF69D3"/>
    <w:rsid w:val="00AF6A54"/>
    <w:rsid w:val="00AF70C9"/>
    <w:rsid w:val="00B00311"/>
    <w:rsid w:val="00B00625"/>
    <w:rsid w:val="00B015B4"/>
    <w:rsid w:val="00B015F1"/>
    <w:rsid w:val="00B02741"/>
    <w:rsid w:val="00B03423"/>
    <w:rsid w:val="00B057A2"/>
    <w:rsid w:val="00B06F29"/>
    <w:rsid w:val="00B077FD"/>
    <w:rsid w:val="00B07821"/>
    <w:rsid w:val="00B07AB9"/>
    <w:rsid w:val="00B07BED"/>
    <w:rsid w:val="00B07E7D"/>
    <w:rsid w:val="00B10A37"/>
    <w:rsid w:val="00B1102F"/>
    <w:rsid w:val="00B128ED"/>
    <w:rsid w:val="00B142AB"/>
    <w:rsid w:val="00B1457B"/>
    <w:rsid w:val="00B1544A"/>
    <w:rsid w:val="00B15F4F"/>
    <w:rsid w:val="00B16993"/>
    <w:rsid w:val="00B17017"/>
    <w:rsid w:val="00B174C8"/>
    <w:rsid w:val="00B205BC"/>
    <w:rsid w:val="00B20797"/>
    <w:rsid w:val="00B20A81"/>
    <w:rsid w:val="00B20AAE"/>
    <w:rsid w:val="00B20DEE"/>
    <w:rsid w:val="00B21D87"/>
    <w:rsid w:val="00B22446"/>
    <w:rsid w:val="00B22477"/>
    <w:rsid w:val="00B22D26"/>
    <w:rsid w:val="00B22D6E"/>
    <w:rsid w:val="00B23688"/>
    <w:rsid w:val="00B237C9"/>
    <w:rsid w:val="00B2390E"/>
    <w:rsid w:val="00B23A3D"/>
    <w:rsid w:val="00B24132"/>
    <w:rsid w:val="00B24A39"/>
    <w:rsid w:val="00B24DF3"/>
    <w:rsid w:val="00B25321"/>
    <w:rsid w:val="00B25688"/>
    <w:rsid w:val="00B25689"/>
    <w:rsid w:val="00B25C9F"/>
    <w:rsid w:val="00B26A94"/>
    <w:rsid w:val="00B26B3D"/>
    <w:rsid w:val="00B27238"/>
    <w:rsid w:val="00B2738A"/>
    <w:rsid w:val="00B30819"/>
    <w:rsid w:val="00B309FA"/>
    <w:rsid w:val="00B31458"/>
    <w:rsid w:val="00B31A90"/>
    <w:rsid w:val="00B31FF2"/>
    <w:rsid w:val="00B320AF"/>
    <w:rsid w:val="00B32513"/>
    <w:rsid w:val="00B32C08"/>
    <w:rsid w:val="00B339D4"/>
    <w:rsid w:val="00B33DC4"/>
    <w:rsid w:val="00B34103"/>
    <w:rsid w:val="00B34865"/>
    <w:rsid w:val="00B3525F"/>
    <w:rsid w:val="00B35B48"/>
    <w:rsid w:val="00B35E9B"/>
    <w:rsid w:val="00B36CC4"/>
    <w:rsid w:val="00B37188"/>
    <w:rsid w:val="00B373A4"/>
    <w:rsid w:val="00B4009F"/>
    <w:rsid w:val="00B404F5"/>
    <w:rsid w:val="00B4061E"/>
    <w:rsid w:val="00B40A88"/>
    <w:rsid w:val="00B42CC4"/>
    <w:rsid w:val="00B43228"/>
    <w:rsid w:val="00B43644"/>
    <w:rsid w:val="00B43FDE"/>
    <w:rsid w:val="00B4437B"/>
    <w:rsid w:val="00B45286"/>
    <w:rsid w:val="00B45337"/>
    <w:rsid w:val="00B45493"/>
    <w:rsid w:val="00B4555A"/>
    <w:rsid w:val="00B45569"/>
    <w:rsid w:val="00B45F14"/>
    <w:rsid w:val="00B467CA"/>
    <w:rsid w:val="00B46D54"/>
    <w:rsid w:val="00B50655"/>
    <w:rsid w:val="00B508E9"/>
    <w:rsid w:val="00B509A0"/>
    <w:rsid w:val="00B51888"/>
    <w:rsid w:val="00B52167"/>
    <w:rsid w:val="00B524BD"/>
    <w:rsid w:val="00B528FE"/>
    <w:rsid w:val="00B53AA1"/>
    <w:rsid w:val="00B53CA5"/>
    <w:rsid w:val="00B54553"/>
    <w:rsid w:val="00B5549C"/>
    <w:rsid w:val="00B571AE"/>
    <w:rsid w:val="00B57379"/>
    <w:rsid w:val="00B578E1"/>
    <w:rsid w:val="00B60321"/>
    <w:rsid w:val="00B60E1E"/>
    <w:rsid w:val="00B61522"/>
    <w:rsid w:val="00B61571"/>
    <w:rsid w:val="00B61764"/>
    <w:rsid w:val="00B61836"/>
    <w:rsid w:val="00B61D1F"/>
    <w:rsid w:val="00B62314"/>
    <w:rsid w:val="00B62D66"/>
    <w:rsid w:val="00B62F17"/>
    <w:rsid w:val="00B62FED"/>
    <w:rsid w:val="00B647BF"/>
    <w:rsid w:val="00B64F90"/>
    <w:rsid w:val="00B652D1"/>
    <w:rsid w:val="00B65583"/>
    <w:rsid w:val="00B6565D"/>
    <w:rsid w:val="00B667AF"/>
    <w:rsid w:val="00B669FC"/>
    <w:rsid w:val="00B6789B"/>
    <w:rsid w:val="00B67A43"/>
    <w:rsid w:val="00B67B0A"/>
    <w:rsid w:val="00B7009D"/>
    <w:rsid w:val="00B71E38"/>
    <w:rsid w:val="00B734D7"/>
    <w:rsid w:val="00B7444C"/>
    <w:rsid w:val="00B7462C"/>
    <w:rsid w:val="00B74932"/>
    <w:rsid w:val="00B74CAA"/>
    <w:rsid w:val="00B74D7E"/>
    <w:rsid w:val="00B76AC4"/>
    <w:rsid w:val="00B77209"/>
    <w:rsid w:val="00B7766A"/>
    <w:rsid w:val="00B80741"/>
    <w:rsid w:val="00B80E62"/>
    <w:rsid w:val="00B81160"/>
    <w:rsid w:val="00B81E17"/>
    <w:rsid w:val="00B82D93"/>
    <w:rsid w:val="00B82DCC"/>
    <w:rsid w:val="00B835F4"/>
    <w:rsid w:val="00B84341"/>
    <w:rsid w:val="00B85E1D"/>
    <w:rsid w:val="00B86820"/>
    <w:rsid w:val="00B868DE"/>
    <w:rsid w:val="00B90375"/>
    <w:rsid w:val="00B9056E"/>
    <w:rsid w:val="00B918C4"/>
    <w:rsid w:val="00B92882"/>
    <w:rsid w:val="00B92A43"/>
    <w:rsid w:val="00B92A53"/>
    <w:rsid w:val="00B92EAF"/>
    <w:rsid w:val="00B93570"/>
    <w:rsid w:val="00B940FF"/>
    <w:rsid w:val="00B942CC"/>
    <w:rsid w:val="00B9437A"/>
    <w:rsid w:val="00B95403"/>
    <w:rsid w:val="00B95574"/>
    <w:rsid w:val="00B955D0"/>
    <w:rsid w:val="00B95D37"/>
    <w:rsid w:val="00B9695F"/>
    <w:rsid w:val="00B96D58"/>
    <w:rsid w:val="00B96DC7"/>
    <w:rsid w:val="00BA02CB"/>
    <w:rsid w:val="00BA0C8F"/>
    <w:rsid w:val="00BA1014"/>
    <w:rsid w:val="00BA170A"/>
    <w:rsid w:val="00BA1DC7"/>
    <w:rsid w:val="00BA395F"/>
    <w:rsid w:val="00BA4030"/>
    <w:rsid w:val="00BA4176"/>
    <w:rsid w:val="00BA4640"/>
    <w:rsid w:val="00BA53F7"/>
    <w:rsid w:val="00BA5C39"/>
    <w:rsid w:val="00BA5D59"/>
    <w:rsid w:val="00BA5FA7"/>
    <w:rsid w:val="00BA6FD9"/>
    <w:rsid w:val="00BA70FC"/>
    <w:rsid w:val="00BA780A"/>
    <w:rsid w:val="00BA7B81"/>
    <w:rsid w:val="00BA7C46"/>
    <w:rsid w:val="00BA7CFE"/>
    <w:rsid w:val="00BB09BF"/>
    <w:rsid w:val="00BB0A6B"/>
    <w:rsid w:val="00BB0C9C"/>
    <w:rsid w:val="00BB0DE6"/>
    <w:rsid w:val="00BB1D5C"/>
    <w:rsid w:val="00BB2206"/>
    <w:rsid w:val="00BB2AB1"/>
    <w:rsid w:val="00BB348B"/>
    <w:rsid w:val="00BB3D97"/>
    <w:rsid w:val="00BB4217"/>
    <w:rsid w:val="00BB46AC"/>
    <w:rsid w:val="00BB4B44"/>
    <w:rsid w:val="00BB584B"/>
    <w:rsid w:val="00BB5F1F"/>
    <w:rsid w:val="00BB686A"/>
    <w:rsid w:val="00BB743E"/>
    <w:rsid w:val="00BB7937"/>
    <w:rsid w:val="00BB7ABF"/>
    <w:rsid w:val="00BB7C22"/>
    <w:rsid w:val="00BB7C45"/>
    <w:rsid w:val="00BC0652"/>
    <w:rsid w:val="00BC0EA8"/>
    <w:rsid w:val="00BC1E18"/>
    <w:rsid w:val="00BC2587"/>
    <w:rsid w:val="00BC3169"/>
    <w:rsid w:val="00BC540E"/>
    <w:rsid w:val="00BC5AE9"/>
    <w:rsid w:val="00BC5B43"/>
    <w:rsid w:val="00BC779A"/>
    <w:rsid w:val="00BC7D82"/>
    <w:rsid w:val="00BD1227"/>
    <w:rsid w:val="00BD1333"/>
    <w:rsid w:val="00BD183C"/>
    <w:rsid w:val="00BD3CE6"/>
    <w:rsid w:val="00BD3D09"/>
    <w:rsid w:val="00BD477F"/>
    <w:rsid w:val="00BD4DE1"/>
    <w:rsid w:val="00BD5D52"/>
    <w:rsid w:val="00BD6B24"/>
    <w:rsid w:val="00BD6C1A"/>
    <w:rsid w:val="00BD70DC"/>
    <w:rsid w:val="00BE1011"/>
    <w:rsid w:val="00BE3FE8"/>
    <w:rsid w:val="00BE50D0"/>
    <w:rsid w:val="00BE5262"/>
    <w:rsid w:val="00BE5BD0"/>
    <w:rsid w:val="00BE5D8D"/>
    <w:rsid w:val="00BE62DE"/>
    <w:rsid w:val="00BE6889"/>
    <w:rsid w:val="00BE6D64"/>
    <w:rsid w:val="00BE7020"/>
    <w:rsid w:val="00BE7103"/>
    <w:rsid w:val="00BE7ACC"/>
    <w:rsid w:val="00BE7C07"/>
    <w:rsid w:val="00BF0203"/>
    <w:rsid w:val="00BF03A5"/>
    <w:rsid w:val="00BF05CC"/>
    <w:rsid w:val="00BF0B74"/>
    <w:rsid w:val="00BF0E2D"/>
    <w:rsid w:val="00BF1229"/>
    <w:rsid w:val="00BF14B0"/>
    <w:rsid w:val="00BF1A63"/>
    <w:rsid w:val="00BF1E33"/>
    <w:rsid w:val="00BF2095"/>
    <w:rsid w:val="00BF25B2"/>
    <w:rsid w:val="00BF28B6"/>
    <w:rsid w:val="00BF29B6"/>
    <w:rsid w:val="00BF2A62"/>
    <w:rsid w:val="00BF2BC2"/>
    <w:rsid w:val="00BF2DF0"/>
    <w:rsid w:val="00BF2E41"/>
    <w:rsid w:val="00BF3002"/>
    <w:rsid w:val="00BF30DA"/>
    <w:rsid w:val="00BF33FA"/>
    <w:rsid w:val="00BF468D"/>
    <w:rsid w:val="00BF5288"/>
    <w:rsid w:val="00BF62E5"/>
    <w:rsid w:val="00BF69ED"/>
    <w:rsid w:val="00BF6B41"/>
    <w:rsid w:val="00BF6E1E"/>
    <w:rsid w:val="00BF74D2"/>
    <w:rsid w:val="00BF7A08"/>
    <w:rsid w:val="00C00E70"/>
    <w:rsid w:val="00C012A3"/>
    <w:rsid w:val="00C01D63"/>
    <w:rsid w:val="00C02145"/>
    <w:rsid w:val="00C02544"/>
    <w:rsid w:val="00C02AF2"/>
    <w:rsid w:val="00C063C1"/>
    <w:rsid w:val="00C10652"/>
    <w:rsid w:val="00C10D3D"/>
    <w:rsid w:val="00C10E84"/>
    <w:rsid w:val="00C11147"/>
    <w:rsid w:val="00C11BA7"/>
    <w:rsid w:val="00C139C6"/>
    <w:rsid w:val="00C1417B"/>
    <w:rsid w:val="00C157EC"/>
    <w:rsid w:val="00C173D1"/>
    <w:rsid w:val="00C17869"/>
    <w:rsid w:val="00C17F3D"/>
    <w:rsid w:val="00C21497"/>
    <w:rsid w:val="00C21750"/>
    <w:rsid w:val="00C21EC4"/>
    <w:rsid w:val="00C2276A"/>
    <w:rsid w:val="00C238AE"/>
    <w:rsid w:val="00C23DE8"/>
    <w:rsid w:val="00C23F58"/>
    <w:rsid w:val="00C24582"/>
    <w:rsid w:val="00C255AA"/>
    <w:rsid w:val="00C25A12"/>
    <w:rsid w:val="00C25E64"/>
    <w:rsid w:val="00C26115"/>
    <w:rsid w:val="00C26234"/>
    <w:rsid w:val="00C2680E"/>
    <w:rsid w:val="00C26BB0"/>
    <w:rsid w:val="00C26D6B"/>
    <w:rsid w:val="00C279FB"/>
    <w:rsid w:val="00C3014B"/>
    <w:rsid w:val="00C30192"/>
    <w:rsid w:val="00C3055E"/>
    <w:rsid w:val="00C305F3"/>
    <w:rsid w:val="00C30EAB"/>
    <w:rsid w:val="00C310D8"/>
    <w:rsid w:val="00C317C9"/>
    <w:rsid w:val="00C319E8"/>
    <w:rsid w:val="00C3254E"/>
    <w:rsid w:val="00C32D8D"/>
    <w:rsid w:val="00C337C1"/>
    <w:rsid w:val="00C33EF2"/>
    <w:rsid w:val="00C351C2"/>
    <w:rsid w:val="00C35A13"/>
    <w:rsid w:val="00C35A6A"/>
    <w:rsid w:val="00C35EC4"/>
    <w:rsid w:val="00C36599"/>
    <w:rsid w:val="00C40007"/>
    <w:rsid w:val="00C4048F"/>
    <w:rsid w:val="00C4061E"/>
    <w:rsid w:val="00C41337"/>
    <w:rsid w:val="00C41393"/>
    <w:rsid w:val="00C42F8B"/>
    <w:rsid w:val="00C43A7A"/>
    <w:rsid w:val="00C43B4B"/>
    <w:rsid w:val="00C441D2"/>
    <w:rsid w:val="00C4492D"/>
    <w:rsid w:val="00C4494C"/>
    <w:rsid w:val="00C44EE5"/>
    <w:rsid w:val="00C45072"/>
    <w:rsid w:val="00C454B9"/>
    <w:rsid w:val="00C45F4D"/>
    <w:rsid w:val="00C46357"/>
    <w:rsid w:val="00C4687F"/>
    <w:rsid w:val="00C47F6C"/>
    <w:rsid w:val="00C512A1"/>
    <w:rsid w:val="00C51566"/>
    <w:rsid w:val="00C51935"/>
    <w:rsid w:val="00C51D6A"/>
    <w:rsid w:val="00C51F33"/>
    <w:rsid w:val="00C5245C"/>
    <w:rsid w:val="00C528CB"/>
    <w:rsid w:val="00C533EA"/>
    <w:rsid w:val="00C53526"/>
    <w:rsid w:val="00C53768"/>
    <w:rsid w:val="00C542AD"/>
    <w:rsid w:val="00C548F9"/>
    <w:rsid w:val="00C54E49"/>
    <w:rsid w:val="00C5506C"/>
    <w:rsid w:val="00C55464"/>
    <w:rsid w:val="00C55FC2"/>
    <w:rsid w:val="00C56617"/>
    <w:rsid w:val="00C56E87"/>
    <w:rsid w:val="00C60BC0"/>
    <w:rsid w:val="00C60F82"/>
    <w:rsid w:val="00C61449"/>
    <w:rsid w:val="00C633C4"/>
    <w:rsid w:val="00C637BC"/>
    <w:rsid w:val="00C63C1C"/>
    <w:rsid w:val="00C643D4"/>
    <w:rsid w:val="00C64584"/>
    <w:rsid w:val="00C65705"/>
    <w:rsid w:val="00C66AFD"/>
    <w:rsid w:val="00C66E66"/>
    <w:rsid w:val="00C672CF"/>
    <w:rsid w:val="00C672F3"/>
    <w:rsid w:val="00C67E11"/>
    <w:rsid w:val="00C70693"/>
    <w:rsid w:val="00C7079E"/>
    <w:rsid w:val="00C7094D"/>
    <w:rsid w:val="00C70DCF"/>
    <w:rsid w:val="00C71053"/>
    <w:rsid w:val="00C71885"/>
    <w:rsid w:val="00C72C72"/>
    <w:rsid w:val="00C72F70"/>
    <w:rsid w:val="00C7343F"/>
    <w:rsid w:val="00C74220"/>
    <w:rsid w:val="00C74B67"/>
    <w:rsid w:val="00C7524D"/>
    <w:rsid w:val="00C75495"/>
    <w:rsid w:val="00C76327"/>
    <w:rsid w:val="00C77AAA"/>
    <w:rsid w:val="00C77C7F"/>
    <w:rsid w:val="00C8012E"/>
    <w:rsid w:val="00C80431"/>
    <w:rsid w:val="00C80546"/>
    <w:rsid w:val="00C81236"/>
    <w:rsid w:val="00C82827"/>
    <w:rsid w:val="00C82E5D"/>
    <w:rsid w:val="00C84116"/>
    <w:rsid w:val="00C84800"/>
    <w:rsid w:val="00C8489F"/>
    <w:rsid w:val="00C8511A"/>
    <w:rsid w:val="00C86E69"/>
    <w:rsid w:val="00C875C0"/>
    <w:rsid w:val="00C87C5B"/>
    <w:rsid w:val="00C901B5"/>
    <w:rsid w:val="00C91A5D"/>
    <w:rsid w:val="00C92331"/>
    <w:rsid w:val="00C9258C"/>
    <w:rsid w:val="00C92B8B"/>
    <w:rsid w:val="00C92C2B"/>
    <w:rsid w:val="00C93097"/>
    <w:rsid w:val="00C930E6"/>
    <w:rsid w:val="00C93511"/>
    <w:rsid w:val="00C93967"/>
    <w:rsid w:val="00C94AA8"/>
    <w:rsid w:val="00C9513E"/>
    <w:rsid w:val="00C95518"/>
    <w:rsid w:val="00C955E9"/>
    <w:rsid w:val="00C96515"/>
    <w:rsid w:val="00C9653C"/>
    <w:rsid w:val="00C96694"/>
    <w:rsid w:val="00C96BB7"/>
    <w:rsid w:val="00C97581"/>
    <w:rsid w:val="00C97703"/>
    <w:rsid w:val="00CA0067"/>
    <w:rsid w:val="00CA04FC"/>
    <w:rsid w:val="00CA061F"/>
    <w:rsid w:val="00CA134B"/>
    <w:rsid w:val="00CA1A50"/>
    <w:rsid w:val="00CA1E3E"/>
    <w:rsid w:val="00CA253D"/>
    <w:rsid w:val="00CA3022"/>
    <w:rsid w:val="00CA342E"/>
    <w:rsid w:val="00CA384D"/>
    <w:rsid w:val="00CA3E6C"/>
    <w:rsid w:val="00CA4544"/>
    <w:rsid w:val="00CA4D7A"/>
    <w:rsid w:val="00CA4EC1"/>
    <w:rsid w:val="00CA5020"/>
    <w:rsid w:val="00CA538C"/>
    <w:rsid w:val="00CA6B3F"/>
    <w:rsid w:val="00CA6CE2"/>
    <w:rsid w:val="00CA6CF4"/>
    <w:rsid w:val="00CA7129"/>
    <w:rsid w:val="00CA74D2"/>
    <w:rsid w:val="00CA7A9D"/>
    <w:rsid w:val="00CB1BAD"/>
    <w:rsid w:val="00CB22CC"/>
    <w:rsid w:val="00CB2772"/>
    <w:rsid w:val="00CB2FCB"/>
    <w:rsid w:val="00CB3CCD"/>
    <w:rsid w:val="00CB424F"/>
    <w:rsid w:val="00CB4B47"/>
    <w:rsid w:val="00CB5FCB"/>
    <w:rsid w:val="00CB6251"/>
    <w:rsid w:val="00CB6806"/>
    <w:rsid w:val="00CB68A7"/>
    <w:rsid w:val="00CB76A3"/>
    <w:rsid w:val="00CC07A9"/>
    <w:rsid w:val="00CC1843"/>
    <w:rsid w:val="00CC1CCC"/>
    <w:rsid w:val="00CC2650"/>
    <w:rsid w:val="00CC272D"/>
    <w:rsid w:val="00CC33D1"/>
    <w:rsid w:val="00CC34EE"/>
    <w:rsid w:val="00CC3B0F"/>
    <w:rsid w:val="00CC4B57"/>
    <w:rsid w:val="00CC5275"/>
    <w:rsid w:val="00CC66CD"/>
    <w:rsid w:val="00CC6AFA"/>
    <w:rsid w:val="00CC78A8"/>
    <w:rsid w:val="00CD0AAA"/>
    <w:rsid w:val="00CD1D99"/>
    <w:rsid w:val="00CD23C8"/>
    <w:rsid w:val="00CD2715"/>
    <w:rsid w:val="00CD3EF2"/>
    <w:rsid w:val="00CD4E9C"/>
    <w:rsid w:val="00CD55AE"/>
    <w:rsid w:val="00CD5EF4"/>
    <w:rsid w:val="00CD634B"/>
    <w:rsid w:val="00CD6958"/>
    <w:rsid w:val="00CD6A73"/>
    <w:rsid w:val="00CD6C3A"/>
    <w:rsid w:val="00CD6CBF"/>
    <w:rsid w:val="00CD6D1E"/>
    <w:rsid w:val="00CD78F3"/>
    <w:rsid w:val="00CD7CE4"/>
    <w:rsid w:val="00CE0645"/>
    <w:rsid w:val="00CE086D"/>
    <w:rsid w:val="00CE0F89"/>
    <w:rsid w:val="00CE1481"/>
    <w:rsid w:val="00CE2FC2"/>
    <w:rsid w:val="00CE3DE1"/>
    <w:rsid w:val="00CE3E0F"/>
    <w:rsid w:val="00CE4178"/>
    <w:rsid w:val="00CE58BF"/>
    <w:rsid w:val="00CE62C4"/>
    <w:rsid w:val="00CE642B"/>
    <w:rsid w:val="00CE656C"/>
    <w:rsid w:val="00CE7D92"/>
    <w:rsid w:val="00CF00C1"/>
    <w:rsid w:val="00CF063C"/>
    <w:rsid w:val="00CF07EF"/>
    <w:rsid w:val="00CF092D"/>
    <w:rsid w:val="00CF1609"/>
    <w:rsid w:val="00CF204C"/>
    <w:rsid w:val="00CF41B9"/>
    <w:rsid w:val="00CF420F"/>
    <w:rsid w:val="00CF5216"/>
    <w:rsid w:val="00CF5E2F"/>
    <w:rsid w:val="00CF65D6"/>
    <w:rsid w:val="00D00576"/>
    <w:rsid w:val="00D0112D"/>
    <w:rsid w:val="00D01359"/>
    <w:rsid w:val="00D013F6"/>
    <w:rsid w:val="00D01919"/>
    <w:rsid w:val="00D0194E"/>
    <w:rsid w:val="00D01D37"/>
    <w:rsid w:val="00D03513"/>
    <w:rsid w:val="00D0465F"/>
    <w:rsid w:val="00D04F29"/>
    <w:rsid w:val="00D056BF"/>
    <w:rsid w:val="00D06835"/>
    <w:rsid w:val="00D06CA5"/>
    <w:rsid w:val="00D1021D"/>
    <w:rsid w:val="00D10639"/>
    <w:rsid w:val="00D1064E"/>
    <w:rsid w:val="00D106F9"/>
    <w:rsid w:val="00D11826"/>
    <w:rsid w:val="00D12DA7"/>
    <w:rsid w:val="00D12DFA"/>
    <w:rsid w:val="00D12E4F"/>
    <w:rsid w:val="00D13A22"/>
    <w:rsid w:val="00D14CC9"/>
    <w:rsid w:val="00D15E54"/>
    <w:rsid w:val="00D161B9"/>
    <w:rsid w:val="00D16504"/>
    <w:rsid w:val="00D16636"/>
    <w:rsid w:val="00D16E89"/>
    <w:rsid w:val="00D20301"/>
    <w:rsid w:val="00D226B1"/>
    <w:rsid w:val="00D22C41"/>
    <w:rsid w:val="00D22C9B"/>
    <w:rsid w:val="00D22E6F"/>
    <w:rsid w:val="00D2356E"/>
    <w:rsid w:val="00D236C9"/>
    <w:rsid w:val="00D23702"/>
    <w:rsid w:val="00D23B19"/>
    <w:rsid w:val="00D243F5"/>
    <w:rsid w:val="00D248B4"/>
    <w:rsid w:val="00D262C5"/>
    <w:rsid w:val="00D26812"/>
    <w:rsid w:val="00D269EB"/>
    <w:rsid w:val="00D272B6"/>
    <w:rsid w:val="00D275EF"/>
    <w:rsid w:val="00D27992"/>
    <w:rsid w:val="00D30F7C"/>
    <w:rsid w:val="00D31159"/>
    <w:rsid w:val="00D32A51"/>
    <w:rsid w:val="00D337BA"/>
    <w:rsid w:val="00D34592"/>
    <w:rsid w:val="00D362EB"/>
    <w:rsid w:val="00D36673"/>
    <w:rsid w:val="00D36C8C"/>
    <w:rsid w:val="00D4170D"/>
    <w:rsid w:val="00D41EEA"/>
    <w:rsid w:val="00D42974"/>
    <w:rsid w:val="00D4357D"/>
    <w:rsid w:val="00D435A3"/>
    <w:rsid w:val="00D43E07"/>
    <w:rsid w:val="00D45E91"/>
    <w:rsid w:val="00D46725"/>
    <w:rsid w:val="00D46F8E"/>
    <w:rsid w:val="00D474A4"/>
    <w:rsid w:val="00D4780D"/>
    <w:rsid w:val="00D47F09"/>
    <w:rsid w:val="00D5022C"/>
    <w:rsid w:val="00D50458"/>
    <w:rsid w:val="00D5107C"/>
    <w:rsid w:val="00D51350"/>
    <w:rsid w:val="00D5242A"/>
    <w:rsid w:val="00D527BC"/>
    <w:rsid w:val="00D53E46"/>
    <w:rsid w:val="00D5410C"/>
    <w:rsid w:val="00D544AF"/>
    <w:rsid w:val="00D54540"/>
    <w:rsid w:val="00D54DAC"/>
    <w:rsid w:val="00D55D6D"/>
    <w:rsid w:val="00D56280"/>
    <w:rsid w:val="00D6033A"/>
    <w:rsid w:val="00D61342"/>
    <w:rsid w:val="00D61D68"/>
    <w:rsid w:val="00D62B83"/>
    <w:rsid w:val="00D63032"/>
    <w:rsid w:val="00D6353A"/>
    <w:rsid w:val="00D63EC8"/>
    <w:rsid w:val="00D64A85"/>
    <w:rsid w:val="00D65C76"/>
    <w:rsid w:val="00D66AD1"/>
    <w:rsid w:val="00D66B8D"/>
    <w:rsid w:val="00D66DB1"/>
    <w:rsid w:val="00D67DEE"/>
    <w:rsid w:val="00D702CA"/>
    <w:rsid w:val="00D708EB"/>
    <w:rsid w:val="00D719E6"/>
    <w:rsid w:val="00D71D69"/>
    <w:rsid w:val="00D7223B"/>
    <w:rsid w:val="00D723A4"/>
    <w:rsid w:val="00D72A92"/>
    <w:rsid w:val="00D73550"/>
    <w:rsid w:val="00D7366B"/>
    <w:rsid w:val="00D7427F"/>
    <w:rsid w:val="00D75AC8"/>
    <w:rsid w:val="00D7625E"/>
    <w:rsid w:val="00D76ADD"/>
    <w:rsid w:val="00D77232"/>
    <w:rsid w:val="00D77E6F"/>
    <w:rsid w:val="00D77F39"/>
    <w:rsid w:val="00D8012C"/>
    <w:rsid w:val="00D802EB"/>
    <w:rsid w:val="00D80B13"/>
    <w:rsid w:val="00D80DC4"/>
    <w:rsid w:val="00D80F81"/>
    <w:rsid w:val="00D820A9"/>
    <w:rsid w:val="00D8322F"/>
    <w:rsid w:val="00D83247"/>
    <w:rsid w:val="00D83353"/>
    <w:rsid w:val="00D838AC"/>
    <w:rsid w:val="00D83BEA"/>
    <w:rsid w:val="00D83CDE"/>
    <w:rsid w:val="00D84102"/>
    <w:rsid w:val="00D84A0A"/>
    <w:rsid w:val="00D84B52"/>
    <w:rsid w:val="00D84E60"/>
    <w:rsid w:val="00D858C9"/>
    <w:rsid w:val="00D85E25"/>
    <w:rsid w:val="00D862F1"/>
    <w:rsid w:val="00D864A7"/>
    <w:rsid w:val="00D86B2C"/>
    <w:rsid w:val="00D90547"/>
    <w:rsid w:val="00D91405"/>
    <w:rsid w:val="00D919EA"/>
    <w:rsid w:val="00D91C18"/>
    <w:rsid w:val="00D92075"/>
    <w:rsid w:val="00D925E8"/>
    <w:rsid w:val="00D93B0A"/>
    <w:rsid w:val="00D93ED2"/>
    <w:rsid w:val="00D94E81"/>
    <w:rsid w:val="00D95E0F"/>
    <w:rsid w:val="00D960FD"/>
    <w:rsid w:val="00D976A3"/>
    <w:rsid w:val="00D97C28"/>
    <w:rsid w:val="00DA01D3"/>
    <w:rsid w:val="00DA1714"/>
    <w:rsid w:val="00DA4049"/>
    <w:rsid w:val="00DA6137"/>
    <w:rsid w:val="00DA6368"/>
    <w:rsid w:val="00DA6F2B"/>
    <w:rsid w:val="00DA7262"/>
    <w:rsid w:val="00DA7745"/>
    <w:rsid w:val="00DB0228"/>
    <w:rsid w:val="00DB0A00"/>
    <w:rsid w:val="00DB104F"/>
    <w:rsid w:val="00DB1093"/>
    <w:rsid w:val="00DB1379"/>
    <w:rsid w:val="00DB1530"/>
    <w:rsid w:val="00DB2EBB"/>
    <w:rsid w:val="00DB319F"/>
    <w:rsid w:val="00DB3497"/>
    <w:rsid w:val="00DB39E9"/>
    <w:rsid w:val="00DB4053"/>
    <w:rsid w:val="00DB5C80"/>
    <w:rsid w:val="00DB6535"/>
    <w:rsid w:val="00DB676A"/>
    <w:rsid w:val="00DB6951"/>
    <w:rsid w:val="00DB6E7C"/>
    <w:rsid w:val="00DB7193"/>
    <w:rsid w:val="00DC0BB4"/>
    <w:rsid w:val="00DC1AED"/>
    <w:rsid w:val="00DC3581"/>
    <w:rsid w:val="00DC41EF"/>
    <w:rsid w:val="00DC69C4"/>
    <w:rsid w:val="00DC6EEF"/>
    <w:rsid w:val="00DC71A9"/>
    <w:rsid w:val="00DC72FE"/>
    <w:rsid w:val="00DC75B6"/>
    <w:rsid w:val="00DD02B4"/>
    <w:rsid w:val="00DD0B3D"/>
    <w:rsid w:val="00DD0DB7"/>
    <w:rsid w:val="00DD1146"/>
    <w:rsid w:val="00DD121E"/>
    <w:rsid w:val="00DD1827"/>
    <w:rsid w:val="00DD1F36"/>
    <w:rsid w:val="00DD227E"/>
    <w:rsid w:val="00DD241B"/>
    <w:rsid w:val="00DD3785"/>
    <w:rsid w:val="00DD423F"/>
    <w:rsid w:val="00DD43F7"/>
    <w:rsid w:val="00DD4528"/>
    <w:rsid w:val="00DD5336"/>
    <w:rsid w:val="00DD58B6"/>
    <w:rsid w:val="00DD60E3"/>
    <w:rsid w:val="00DD63C6"/>
    <w:rsid w:val="00DD646B"/>
    <w:rsid w:val="00DD7ED0"/>
    <w:rsid w:val="00DE0830"/>
    <w:rsid w:val="00DE27A6"/>
    <w:rsid w:val="00DE52B1"/>
    <w:rsid w:val="00DE5E47"/>
    <w:rsid w:val="00DE5F00"/>
    <w:rsid w:val="00DE64A9"/>
    <w:rsid w:val="00DE655A"/>
    <w:rsid w:val="00DE681A"/>
    <w:rsid w:val="00DE6BDA"/>
    <w:rsid w:val="00DE711E"/>
    <w:rsid w:val="00DF0D3B"/>
    <w:rsid w:val="00DF1DED"/>
    <w:rsid w:val="00DF24BE"/>
    <w:rsid w:val="00DF252F"/>
    <w:rsid w:val="00DF27C6"/>
    <w:rsid w:val="00DF2C28"/>
    <w:rsid w:val="00DF332D"/>
    <w:rsid w:val="00DF51A4"/>
    <w:rsid w:val="00DF58F5"/>
    <w:rsid w:val="00DF5BBB"/>
    <w:rsid w:val="00DF6ADF"/>
    <w:rsid w:val="00DF6C20"/>
    <w:rsid w:val="00DF6D89"/>
    <w:rsid w:val="00DF71F2"/>
    <w:rsid w:val="00DF77A1"/>
    <w:rsid w:val="00DF7B93"/>
    <w:rsid w:val="00DF7BD5"/>
    <w:rsid w:val="00E022B5"/>
    <w:rsid w:val="00E02E05"/>
    <w:rsid w:val="00E02FB1"/>
    <w:rsid w:val="00E03062"/>
    <w:rsid w:val="00E03118"/>
    <w:rsid w:val="00E0427A"/>
    <w:rsid w:val="00E04701"/>
    <w:rsid w:val="00E054CA"/>
    <w:rsid w:val="00E058EC"/>
    <w:rsid w:val="00E05B89"/>
    <w:rsid w:val="00E05F33"/>
    <w:rsid w:val="00E0625A"/>
    <w:rsid w:val="00E068E1"/>
    <w:rsid w:val="00E100FB"/>
    <w:rsid w:val="00E107ED"/>
    <w:rsid w:val="00E11154"/>
    <w:rsid w:val="00E12863"/>
    <w:rsid w:val="00E12D67"/>
    <w:rsid w:val="00E12E71"/>
    <w:rsid w:val="00E13389"/>
    <w:rsid w:val="00E1549D"/>
    <w:rsid w:val="00E17E2F"/>
    <w:rsid w:val="00E17FD1"/>
    <w:rsid w:val="00E200E2"/>
    <w:rsid w:val="00E2024C"/>
    <w:rsid w:val="00E202CF"/>
    <w:rsid w:val="00E20441"/>
    <w:rsid w:val="00E2066D"/>
    <w:rsid w:val="00E21A73"/>
    <w:rsid w:val="00E21D47"/>
    <w:rsid w:val="00E21EA2"/>
    <w:rsid w:val="00E22035"/>
    <w:rsid w:val="00E2297A"/>
    <w:rsid w:val="00E22D4C"/>
    <w:rsid w:val="00E23B61"/>
    <w:rsid w:val="00E23E4C"/>
    <w:rsid w:val="00E24A9A"/>
    <w:rsid w:val="00E24C08"/>
    <w:rsid w:val="00E24DBB"/>
    <w:rsid w:val="00E255E2"/>
    <w:rsid w:val="00E25CEE"/>
    <w:rsid w:val="00E26689"/>
    <w:rsid w:val="00E267FC"/>
    <w:rsid w:val="00E26D3C"/>
    <w:rsid w:val="00E27528"/>
    <w:rsid w:val="00E2761D"/>
    <w:rsid w:val="00E27810"/>
    <w:rsid w:val="00E27C9B"/>
    <w:rsid w:val="00E27ED1"/>
    <w:rsid w:val="00E30B57"/>
    <w:rsid w:val="00E31086"/>
    <w:rsid w:val="00E310BE"/>
    <w:rsid w:val="00E318B9"/>
    <w:rsid w:val="00E32DCF"/>
    <w:rsid w:val="00E34999"/>
    <w:rsid w:val="00E34D93"/>
    <w:rsid w:val="00E357FB"/>
    <w:rsid w:val="00E35AD7"/>
    <w:rsid w:val="00E35C14"/>
    <w:rsid w:val="00E35E47"/>
    <w:rsid w:val="00E36077"/>
    <w:rsid w:val="00E360A2"/>
    <w:rsid w:val="00E36460"/>
    <w:rsid w:val="00E3669C"/>
    <w:rsid w:val="00E36C0A"/>
    <w:rsid w:val="00E371C7"/>
    <w:rsid w:val="00E37948"/>
    <w:rsid w:val="00E37DCB"/>
    <w:rsid w:val="00E4006C"/>
    <w:rsid w:val="00E4058E"/>
    <w:rsid w:val="00E40F35"/>
    <w:rsid w:val="00E41EA2"/>
    <w:rsid w:val="00E42B9B"/>
    <w:rsid w:val="00E42F98"/>
    <w:rsid w:val="00E43D81"/>
    <w:rsid w:val="00E44DBC"/>
    <w:rsid w:val="00E45133"/>
    <w:rsid w:val="00E458C8"/>
    <w:rsid w:val="00E462B4"/>
    <w:rsid w:val="00E4698D"/>
    <w:rsid w:val="00E470C1"/>
    <w:rsid w:val="00E47519"/>
    <w:rsid w:val="00E4768E"/>
    <w:rsid w:val="00E4770E"/>
    <w:rsid w:val="00E47A11"/>
    <w:rsid w:val="00E5037A"/>
    <w:rsid w:val="00E5163E"/>
    <w:rsid w:val="00E5165B"/>
    <w:rsid w:val="00E523B1"/>
    <w:rsid w:val="00E52605"/>
    <w:rsid w:val="00E52D03"/>
    <w:rsid w:val="00E53307"/>
    <w:rsid w:val="00E535D7"/>
    <w:rsid w:val="00E53C1A"/>
    <w:rsid w:val="00E54936"/>
    <w:rsid w:val="00E5512D"/>
    <w:rsid w:val="00E56EEC"/>
    <w:rsid w:val="00E572DA"/>
    <w:rsid w:val="00E575DA"/>
    <w:rsid w:val="00E57872"/>
    <w:rsid w:val="00E57D7C"/>
    <w:rsid w:val="00E61695"/>
    <w:rsid w:val="00E61919"/>
    <w:rsid w:val="00E61B34"/>
    <w:rsid w:val="00E62D27"/>
    <w:rsid w:val="00E635A7"/>
    <w:rsid w:val="00E635B2"/>
    <w:rsid w:val="00E63C24"/>
    <w:rsid w:val="00E63EAF"/>
    <w:rsid w:val="00E65707"/>
    <w:rsid w:val="00E658BC"/>
    <w:rsid w:val="00E66028"/>
    <w:rsid w:val="00E664DC"/>
    <w:rsid w:val="00E6660D"/>
    <w:rsid w:val="00E673E1"/>
    <w:rsid w:val="00E675AD"/>
    <w:rsid w:val="00E7102F"/>
    <w:rsid w:val="00E7143A"/>
    <w:rsid w:val="00E72CB5"/>
    <w:rsid w:val="00E73AF2"/>
    <w:rsid w:val="00E74202"/>
    <w:rsid w:val="00E744B1"/>
    <w:rsid w:val="00E7475C"/>
    <w:rsid w:val="00E74C9C"/>
    <w:rsid w:val="00E75389"/>
    <w:rsid w:val="00E75810"/>
    <w:rsid w:val="00E75F3A"/>
    <w:rsid w:val="00E7603F"/>
    <w:rsid w:val="00E76069"/>
    <w:rsid w:val="00E766BA"/>
    <w:rsid w:val="00E77024"/>
    <w:rsid w:val="00E7713C"/>
    <w:rsid w:val="00E77B69"/>
    <w:rsid w:val="00E802E4"/>
    <w:rsid w:val="00E80821"/>
    <w:rsid w:val="00E8176C"/>
    <w:rsid w:val="00E82F89"/>
    <w:rsid w:val="00E832F4"/>
    <w:rsid w:val="00E834CC"/>
    <w:rsid w:val="00E83943"/>
    <w:rsid w:val="00E83A44"/>
    <w:rsid w:val="00E85262"/>
    <w:rsid w:val="00E85828"/>
    <w:rsid w:val="00E85CBD"/>
    <w:rsid w:val="00E8600C"/>
    <w:rsid w:val="00E87815"/>
    <w:rsid w:val="00E903D4"/>
    <w:rsid w:val="00E90AAE"/>
    <w:rsid w:val="00E914B0"/>
    <w:rsid w:val="00E92196"/>
    <w:rsid w:val="00E92520"/>
    <w:rsid w:val="00E929BF"/>
    <w:rsid w:val="00E92BDB"/>
    <w:rsid w:val="00E938ED"/>
    <w:rsid w:val="00E93EBC"/>
    <w:rsid w:val="00E9420E"/>
    <w:rsid w:val="00E94CDE"/>
    <w:rsid w:val="00E94E27"/>
    <w:rsid w:val="00E95094"/>
    <w:rsid w:val="00E961C0"/>
    <w:rsid w:val="00E96B4E"/>
    <w:rsid w:val="00E9759E"/>
    <w:rsid w:val="00EA0262"/>
    <w:rsid w:val="00EA1B00"/>
    <w:rsid w:val="00EA216E"/>
    <w:rsid w:val="00EA27B4"/>
    <w:rsid w:val="00EA292A"/>
    <w:rsid w:val="00EA31D4"/>
    <w:rsid w:val="00EA4569"/>
    <w:rsid w:val="00EA46CA"/>
    <w:rsid w:val="00EA5184"/>
    <w:rsid w:val="00EA5B25"/>
    <w:rsid w:val="00EA6FDD"/>
    <w:rsid w:val="00EA7B8A"/>
    <w:rsid w:val="00EA7BD0"/>
    <w:rsid w:val="00EB049B"/>
    <w:rsid w:val="00EB14DC"/>
    <w:rsid w:val="00EB19F5"/>
    <w:rsid w:val="00EB24D6"/>
    <w:rsid w:val="00EB2693"/>
    <w:rsid w:val="00EB2716"/>
    <w:rsid w:val="00EB277F"/>
    <w:rsid w:val="00EB4B51"/>
    <w:rsid w:val="00EB4DE6"/>
    <w:rsid w:val="00EB4E48"/>
    <w:rsid w:val="00EB5028"/>
    <w:rsid w:val="00EB61D5"/>
    <w:rsid w:val="00EB6D3B"/>
    <w:rsid w:val="00EB7226"/>
    <w:rsid w:val="00EB77DE"/>
    <w:rsid w:val="00EC1B8F"/>
    <w:rsid w:val="00EC24C3"/>
    <w:rsid w:val="00EC25EA"/>
    <w:rsid w:val="00EC2D14"/>
    <w:rsid w:val="00EC2FA1"/>
    <w:rsid w:val="00EC3E12"/>
    <w:rsid w:val="00EC3FFD"/>
    <w:rsid w:val="00EC42D3"/>
    <w:rsid w:val="00EC543F"/>
    <w:rsid w:val="00EC5567"/>
    <w:rsid w:val="00EC5875"/>
    <w:rsid w:val="00EC5AB8"/>
    <w:rsid w:val="00EC63ED"/>
    <w:rsid w:val="00EC68FF"/>
    <w:rsid w:val="00EC7E5B"/>
    <w:rsid w:val="00ED0D09"/>
    <w:rsid w:val="00ED176D"/>
    <w:rsid w:val="00ED1A42"/>
    <w:rsid w:val="00ED3533"/>
    <w:rsid w:val="00ED458B"/>
    <w:rsid w:val="00ED474A"/>
    <w:rsid w:val="00ED53F6"/>
    <w:rsid w:val="00ED65A0"/>
    <w:rsid w:val="00ED70E6"/>
    <w:rsid w:val="00EE03DF"/>
    <w:rsid w:val="00EE04FA"/>
    <w:rsid w:val="00EE0850"/>
    <w:rsid w:val="00EE09F5"/>
    <w:rsid w:val="00EE0BD6"/>
    <w:rsid w:val="00EE1376"/>
    <w:rsid w:val="00EE1440"/>
    <w:rsid w:val="00EE1498"/>
    <w:rsid w:val="00EE16AB"/>
    <w:rsid w:val="00EE1A66"/>
    <w:rsid w:val="00EE1AA5"/>
    <w:rsid w:val="00EE2B70"/>
    <w:rsid w:val="00EE2B7C"/>
    <w:rsid w:val="00EE2FBD"/>
    <w:rsid w:val="00EE356C"/>
    <w:rsid w:val="00EE3A1B"/>
    <w:rsid w:val="00EE4B03"/>
    <w:rsid w:val="00EE544A"/>
    <w:rsid w:val="00EE5B82"/>
    <w:rsid w:val="00EE5CB7"/>
    <w:rsid w:val="00EE62A7"/>
    <w:rsid w:val="00EE6A3C"/>
    <w:rsid w:val="00EE6DE0"/>
    <w:rsid w:val="00EE7905"/>
    <w:rsid w:val="00EE7F54"/>
    <w:rsid w:val="00EF1C53"/>
    <w:rsid w:val="00EF350A"/>
    <w:rsid w:val="00EF3FD5"/>
    <w:rsid w:val="00EF4321"/>
    <w:rsid w:val="00EF4645"/>
    <w:rsid w:val="00EF487D"/>
    <w:rsid w:val="00EF571F"/>
    <w:rsid w:val="00EF5928"/>
    <w:rsid w:val="00EF6F60"/>
    <w:rsid w:val="00EF7D32"/>
    <w:rsid w:val="00F01A2C"/>
    <w:rsid w:val="00F0235C"/>
    <w:rsid w:val="00F024F3"/>
    <w:rsid w:val="00F030F3"/>
    <w:rsid w:val="00F048F0"/>
    <w:rsid w:val="00F04FAB"/>
    <w:rsid w:val="00F05450"/>
    <w:rsid w:val="00F067D0"/>
    <w:rsid w:val="00F06EB2"/>
    <w:rsid w:val="00F07099"/>
    <w:rsid w:val="00F075A3"/>
    <w:rsid w:val="00F12CC0"/>
    <w:rsid w:val="00F12F3E"/>
    <w:rsid w:val="00F140A6"/>
    <w:rsid w:val="00F14988"/>
    <w:rsid w:val="00F14B83"/>
    <w:rsid w:val="00F14C14"/>
    <w:rsid w:val="00F151B7"/>
    <w:rsid w:val="00F16337"/>
    <w:rsid w:val="00F164D6"/>
    <w:rsid w:val="00F17689"/>
    <w:rsid w:val="00F17972"/>
    <w:rsid w:val="00F21BA6"/>
    <w:rsid w:val="00F22724"/>
    <w:rsid w:val="00F22CF9"/>
    <w:rsid w:val="00F23A40"/>
    <w:rsid w:val="00F23F19"/>
    <w:rsid w:val="00F245CE"/>
    <w:rsid w:val="00F24BE2"/>
    <w:rsid w:val="00F2575D"/>
    <w:rsid w:val="00F26C9E"/>
    <w:rsid w:val="00F27A35"/>
    <w:rsid w:val="00F31044"/>
    <w:rsid w:val="00F323DF"/>
    <w:rsid w:val="00F328AD"/>
    <w:rsid w:val="00F328CD"/>
    <w:rsid w:val="00F32970"/>
    <w:rsid w:val="00F34199"/>
    <w:rsid w:val="00F34AFE"/>
    <w:rsid w:val="00F34F75"/>
    <w:rsid w:val="00F35710"/>
    <w:rsid w:val="00F357E7"/>
    <w:rsid w:val="00F36B78"/>
    <w:rsid w:val="00F3755E"/>
    <w:rsid w:val="00F37CAF"/>
    <w:rsid w:val="00F37CE1"/>
    <w:rsid w:val="00F40388"/>
    <w:rsid w:val="00F4097B"/>
    <w:rsid w:val="00F412BD"/>
    <w:rsid w:val="00F41B8B"/>
    <w:rsid w:val="00F42466"/>
    <w:rsid w:val="00F43288"/>
    <w:rsid w:val="00F439E5"/>
    <w:rsid w:val="00F44098"/>
    <w:rsid w:val="00F446C5"/>
    <w:rsid w:val="00F44779"/>
    <w:rsid w:val="00F45F7C"/>
    <w:rsid w:val="00F462C5"/>
    <w:rsid w:val="00F4630E"/>
    <w:rsid w:val="00F4643F"/>
    <w:rsid w:val="00F4669A"/>
    <w:rsid w:val="00F4690A"/>
    <w:rsid w:val="00F47BCB"/>
    <w:rsid w:val="00F50926"/>
    <w:rsid w:val="00F51A21"/>
    <w:rsid w:val="00F51BAB"/>
    <w:rsid w:val="00F51C29"/>
    <w:rsid w:val="00F51D68"/>
    <w:rsid w:val="00F52A44"/>
    <w:rsid w:val="00F53A33"/>
    <w:rsid w:val="00F54A47"/>
    <w:rsid w:val="00F55790"/>
    <w:rsid w:val="00F557E2"/>
    <w:rsid w:val="00F55D6D"/>
    <w:rsid w:val="00F55E4E"/>
    <w:rsid w:val="00F565F5"/>
    <w:rsid w:val="00F60237"/>
    <w:rsid w:val="00F61178"/>
    <w:rsid w:val="00F615F8"/>
    <w:rsid w:val="00F6286E"/>
    <w:rsid w:val="00F63226"/>
    <w:rsid w:val="00F632D0"/>
    <w:rsid w:val="00F64A0C"/>
    <w:rsid w:val="00F664BC"/>
    <w:rsid w:val="00F6657B"/>
    <w:rsid w:val="00F66F27"/>
    <w:rsid w:val="00F70267"/>
    <w:rsid w:val="00F7088E"/>
    <w:rsid w:val="00F70DB5"/>
    <w:rsid w:val="00F70E16"/>
    <w:rsid w:val="00F71483"/>
    <w:rsid w:val="00F714EC"/>
    <w:rsid w:val="00F71672"/>
    <w:rsid w:val="00F72841"/>
    <w:rsid w:val="00F72D13"/>
    <w:rsid w:val="00F74581"/>
    <w:rsid w:val="00F74594"/>
    <w:rsid w:val="00F7512E"/>
    <w:rsid w:val="00F76838"/>
    <w:rsid w:val="00F769FC"/>
    <w:rsid w:val="00F77496"/>
    <w:rsid w:val="00F77A18"/>
    <w:rsid w:val="00F77B52"/>
    <w:rsid w:val="00F80447"/>
    <w:rsid w:val="00F80EB5"/>
    <w:rsid w:val="00F81447"/>
    <w:rsid w:val="00F81CAD"/>
    <w:rsid w:val="00F827C6"/>
    <w:rsid w:val="00F8333B"/>
    <w:rsid w:val="00F834F9"/>
    <w:rsid w:val="00F8460C"/>
    <w:rsid w:val="00F84E5B"/>
    <w:rsid w:val="00F853F7"/>
    <w:rsid w:val="00F85985"/>
    <w:rsid w:val="00F85BFE"/>
    <w:rsid w:val="00F86A29"/>
    <w:rsid w:val="00F86BE6"/>
    <w:rsid w:val="00F87312"/>
    <w:rsid w:val="00F90E1A"/>
    <w:rsid w:val="00F919F1"/>
    <w:rsid w:val="00F91B50"/>
    <w:rsid w:val="00F9223E"/>
    <w:rsid w:val="00F93B4B"/>
    <w:rsid w:val="00F94E64"/>
    <w:rsid w:val="00F95DC7"/>
    <w:rsid w:val="00FA0074"/>
    <w:rsid w:val="00FA19D3"/>
    <w:rsid w:val="00FA1BA0"/>
    <w:rsid w:val="00FA1E27"/>
    <w:rsid w:val="00FA285B"/>
    <w:rsid w:val="00FA2AB7"/>
    <w:rsid w:val="00FA2BB7"/>
    <w:rsid w:val="00FA327D"/>
    <w:rsid w:val="00FA46A9"/>
    <w:rsid w:val="00FA497B"/>
    <w:rsid w:val="00FA4C94"/>
    <w:rsid w:val="00FA4DF8"/>
    <w:rsid w:val="00FA4E11"/>
    <w:rsid w:val="00FA5DAB"/>
    <w:rsid w:val="00FA6540"/>
    <w:rsid w:val="00FA66F7"/>
    <w:rsid w:val="00FA7831"/>
    <w:rsid w:val="00FA789F"/>
    <w:rsid w:val="00FB16A9"/>
    <w:rsid w:val="00FB1944"/>
    <w:rsid w:val="00FB1F70"/>
    <w:rsid w:val="00FB257A"/>
    <w:rsid w:val="00FB318B"/>
    <w:rsid w:val="00FB3F42"/>
    <w:rsid w:val="00FB480D"/>
    <w:rsid w:val="00FB49B3"/>
    <w:rsid w:val="00FB6277"/>
    <w:rsid w:val="00FB6B2A"/>
    <w:rsid w:val="00FB7A68"/>
    <w:rsid w:val="00FB7CE5"/>
    <w:rsid w:val="00FB7F97"/>
    <w:rsid w:val="00FC0A73"/>
    <w:rsid w:val="00FC240F"/>
    <w:rsid w:val="00FC2607"/>
    <w:rsid w:val="00FC2C6A"/>
    <w:rsid w:val="00FC2F3A"/>
    <w:rsid w:val="00FC3381"/>
    <w:rsid w:val="00FC375B"/>
    <w:rsid w:val="00FC4499"/>
    <w:rsid w:val="00FC465A"/>
    <w:rsid w:val="00FC4985"/>
    <w:rsid w:val="00FC5143"/>
    <w:rsid w:val="00FC54C7"/>
    <w:rsid w:val="00FC56A7"/>
    <w:rsid w:val="00FC57E1"/>
    <w:rsid w:val="00FC5B40"/>
    <w:rsid w:val="00FC645C"/>
    <w:rsid w:val="00FC6649"/>
    <w:rsid w:val="00FC76BA"/>
    <w:rsid w:val="00FC7740"/>
    <w:rsid w:val="00FC7C8C"/>
    <w:rsid w:val="00FD2D25"/>
    <w:rsid w:val="00FD4B87"/>
    <w:rsid w:val="00FD5674"/>
    <w:rsid w:val="00FD5C30"/>
    <w:rsid w:val="00FD5C47"/>
    <w:rsid w:val="00FD5F1D"/>
    <w:rsid w:val="00FD6175"/>
    <w:rsid w:val="00FD6313"/>
    <w:rsid w:val="00FD6EC2"/>
    <w:rsid w:val="00FD74B6"/>
    <w:rsid w:val="00FE02FF"/>
    <w:rsid w:val="00FE03B9"/>
    <w:rsid w:val="00FE0749"/>
    <w:rsid w:val="00FE1457"/>
    <w:rsid w:val="00FE1909"/>
    <w:rsid w:val="00FE3275"/>
    <w:rsid w:val="00FE388D"/>
    <w:rsid w:val="00FE41EE"/>
    <w:rsid w:val="00FE43AC"/>
    <w:rsid w:val="00FE45A5"/>
    <w:rsid w:val="00FE4929"/>
    <w:rsid w:val="00FE5014"/>
    <w:rsid w:val="00FE51AC"/>
    <w:rsid w:val="00FE51C2"/>
    <w:rsid w:val="00FE68DE"/>
    <w:rsid w:val="00FE7360"/>
    <w:rsid w:val="00FE7734"/>
    <w:rsid w:val="00FE7BBB"/>
    <w:rsid w:val="00FF054E"/>
    <w:rsid w:val="00FF1618"/>
    <w:rsid w:val="00FF16A5"/>
    <w:rsid w:val="00FF23D6"/>
    <w:rsid w:val="00FF265D"/>
    <w:rsid w:val="00FF3BA3"/>
    <w:rsid w:val="00FF3EA5"/>
    <w:rsid w:val="00FF4A19"/>
    <w:rsid w:val="00FF5F43"/>
    <w:rsid w:val="00FF6DF2"/>
    <w:rsid w:val="00FF702A"/>
    <w:rsid w:val="00FF715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7FB899C"/>
  <w15:chartTrackingRefBased/>
  <w15:docId w15:val="{3DCA7E6F-E36C-4779-A9EA-62BA163BA9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uiPriority="0"/>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uiPriority="0"/>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qFormat="1"/>
    <w:lsdException w:name="Table Grid" w:uiPriority="5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qFormat/>
    <w:rsid w:val="00F63226"/>
    <w:pPr>
      <w:widowControl w:val="0"/>
      <w:jc w:val="both"/>
    </w:pPr>
    <w:rPr>
      <w:rFonts w:ascii="Times New Roman" w:hAnsi="Times New Roman"/>
      <w:kern w:val="2"/>
      <w:sz w:val="21"/>
      <w:szCs w:val="22"/>
    </w:rPr>
  </w:style>
  <w:style w:type="paragraph" w:styleId="10">
    <w:name w:val="heading 1"/>
    <w:aliases w:val="每章标题"/>
    <w:basedOn w:val="a1"/>
    <w:next w:val="a1"/>
    <w:link w:val="11"/>
    <w:autoRedefine/>
    <w:uiPriority w:val="9"/>
    <w:qFormat/>
    <w:rsid w:val="00F54A47"/>
    <w:pPr>
      <w:keepNext/>
      <w:keepLines/>
      <w:spacing w:beforeLines="20" w:before="20" w:afterLines="50" w:after="50"/>
      <w:jc w:val="center"/>
      <w:outlineLvl w:val="0"/>
    </w:pPr>
    <w:rPr>
      <w:rFonts w:asciiTheme="majorEastAsia" w:eastAsia="SimSong" w:hAnsiTheme="majorEastAsia"/>
      <w:b/>
      <w:bCs/>
      <w:kern w:val="44"/>
      <w:szCs w:val="44"/>
    </w:rPr>
  </w:style>
  <w:style w:type="paragraph" w:styleId="2">
    <w:name w:val="heading 2"/>
    <w:aliases w:val="标题 2，每项标题,每项标题"/>
    <w:basedOn w:val="a1"/>
    <w:next w:val="a1"/>
    <w:link w:val="20"/>
    <w:autoRedefine/>
    <w:uiPriority w:val="9"/>
    <w:unhideWhenUsed/>
    <w:qFormat/>
    <w:rsid w:val="003F5FF3"/>
    <w:pPr>
      <w:keepNext/>
      <w:keepLines/>
      <w:numPr>
        <w:numId w:val="4"/>
      </w:numPr>
      <w:spacing w:beforeLines="10" w:before="31" w:afterLines="10" w:after="31"/>
      <w:jc w:val="left"/>
      <w:outlineLvl w:val="1"/>
    </w:pPr>
    <w:rPr>
      <w:rFonts w:eastAsiaTheme="majorEastAsia" w:cstheme="majorBidi"/>
      <w:b/>
      <w:bCs/>
      <w:szCs w:val="32"/>
      <w:shd w:val="clear" w:color="auto" w:fill="FFFFFF"/>
    </w:rPr>
  </w:style>
  <w:style w:type="paragraph" w:styleId="3">
    <w:name w:val="heading 3"/>
    <w:basedOn w:val="a1"/>
    <w:next w:val="a1"/>
    <w:link w:val="30"/>
    <w:uiPriority w:val="9"/>
    <w:unhideWhenUsed/>
    <w:rsid w:val="00FC2298"/>
    <w:pPr>
      <w:keepNext/>
      <w:keepLines/>
      <w:spacing w:before="260" w:after="260" w:line="416" w:lineRule="auto"/>
      <w:outlineLvl w:val="2"/>
    </w:pPr>
    <w:rPr>
      <w:b/>
      <w:bCs/>
      <w:sz w:val="32"/>
      <w:szCs w:val="32"/>
    </w:rPr>
  </w:style>
  <w:style w:type="paragraph" w:styleId="4">
    <w:name w:val="heading 4"/>
    <w:basedOn w:val="a1"/>
    <w:next w:val="a1"/>
    <w:link w:val="40"/>
    <w:autoRedefine/>
    <w:uiPriority w:val="9"/>
    <w:unhideWhenUsed/>
    <w:rsid w:val="007A446D"/>
    <w:pPr>
      <w:keepNext/>
      <w:keepLines/>
      <w:spacing w:before="280" w:after="290" w:line="377" w:lineRule="auto"/>
      <w:jc w:val="center"/>
      <w:outlineLvl w:val="3"/>
    </w:pPr>
    <w:rPr>
      <w:rFonts w:asciiTheme="majorHAnsi" w:eastAsiaTheme="majorEastAsia" w:hAnsiTheme="majorHAnsi" w:cstheme="majorBidi"/>
      <w:b/>
      <w:bCs/>
      <w:sz w:val="24"/>
      <w:szCs w:val="28"/>
    </w:rPr>
  </w:style>
  <w:style w:type="paragraph" w:styleId="6">
    <w:name w:val="heading 6"/>
    <w:basedOn w:val="a1"/>
    <w:next w:val="a1"/>
    <w:link w:val="60"/>
    <w:uiPriority w:val="9"/>
    <w:unhideWhenUsed/>
    <w:rsid w:val="00766A8C"/>
    <w:pPr>
      <w:keepNext/>
      <w:keepLines/>
      <w:spacing w:before="240" w:after="240" w:line="319" w:lineRule="auto"/>
      <w:jc w:val="center"/>
      <w:outlineLvl w:val="5"/>
    </w:pPr>
    <w:rPr>
      <w:rFonts w:asciiTheme="majorHAnsi" w:eastAsiaTheme="majorEastAsia" w:hAnsiTheme="majorHAnsi" w:cstheme="majorBidi"/>
      <w:b/>
      <w:bCs/>
      <w:sz w:val="24"/>
      <w:szCs w:val="24"/>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Plain Text"/>
    <w:basedOn w:val="a1"/>
    <w:link w:val="a6"/>
    <w:rPr>
      <w:rFonts w:ascii="宋体" w:eastAsia="宋体" w:hAnsi="Courier New" w:cs="Courier New"/>
      <w:szCs w:val="21"/>
    </w:rPr>
  </w:style>
  <w:style w:type="paragraph" w:styleId="a7">
    <w:name w:val="Balloon Text"/>
    <w:basedOn w:val="a1"/>
    <w:link w:val="a8"/>
    <w:uiPriority w:val="99"/>
    <w:unhideWhenUsed/>
    <w:qFormat/>
    <w:rPr>
      <w:sz w:val="18"/>
      <w:szCs w:val="18"/>
    </w:rPr>
  </w:style>
  <w:style w:type="paragraph" w:styleId="a9">
    <w:name w:val="footer"/>
    <w:basedOn w:val="a1"/>
    <w:link w:val="aa"/>
    <w:uiPriority w:val="99"/>
    <w:unhideWhenUsed/>
    <w:qFormat/>
    <w:pPr>
      <w:tabs>
        <w:tab w:val="center" w:pos="4153"/>
        <w:tab w:val="right" w:pos="8306"/>
      </w:tabs>
      <w:snapToGrid w:val="0"/>
      <w:jc w:val="left"/>
    </w:pPr>
    <w:rPr>
      <w:sz w:val="18"/>
      <w:szCs w:val="18"/>
    </w:rPr>
  </w:style>
  <w:style w:type="paragraph" w:styleId="ab">
    <w:name w:val="header"/>
    <w:basedOn w:val="a1"/>
    <w:link w:val="ac"/>
    <w:uiPriority w:val="99"/>
    <w:unhideWhenUsed/>
    <w:qFormat/>
    <w:pPr>
      <w:pBdr>
        <w:bottom w:val="single" w:sz="6" w:space="1" w:color="auto"/>
      </w:pBdr>
      <w:tabs>
        <w:tab w:val="center" w:pos="4153"/>
        <w:tab w:val="right" w:pos="8306"/>
      </w:tabs>
      <w:snapToGrid w:val="0"/>
      <w:jc w:val="center"/>
    </w:pPr>
    <w:rPr>
      <w:sz w:val="18"/>
      <w:szCs w:val="18"/>
    </w:rPr>
  </w:style>
  <w:style w:type="character" w:customStyle="1" w:styleId="60">
    <w:name w:val="标题 6 字符"/>
    <w:basedOn w:val="a2"/>
    <w:link w:val="6"/>
    <w:uiPriority w:val="9"/>
    <w:rsid w:val="00766A8C"/>
    <w:rPr>
      <w:rFonts w:asciiTheme="majorHAnsi" w:eastAsiaTheme="majorEastAsia" w:hAnsiTheme="majorHAnsi" w:cstheme="majorBidi"/>
      <w:b/>
      <w:bCs/>
      <w:kern w:val="2"/>
      <w:sz w:val="24"/>
      <w:szCs w:val="24"/>
    </w:rPr>
  </w:style>
  <w:style w:type="character" w:styleId="ad">
    <w:name w:val="Hyperlink"/>
    <w:basedOn w:val="a2"/>
    <w:uiPriority w:val="99"/>
    <w:unhideWhenUsed/>
    <w:qFormat/>
    <w:rPr>
      <w:color w:val="0000FF"/>
      <w:u w:val="single"/>
    </w:rPr>
  </w:style>
  <w:style w:type="character" w:customStyle="1" w:styleId="ac">
    <w:name w:val="页眉 字符"/>
    <w:basedOn w:val="a2"/>
    <w:link w:val="ab"/>
    <w:uiPriority w:val="99"/>
    <w:qFormat/>
    <w:rPr>
      <w:sz w:val="18"/>
      <w:szCs w:val="18"/>
    </w:rPr>
  </w:style>
  <w:style w:type="character" w:customStyle="1" w:styleId="aa">
    <w:name w:val="页脚 字符"/>
    <w:basedOn w:val="a2"/>
    <w:link w:val="a9"/>
    <w:uiPriority w:val="99"/>
    <w:qFormat/>
    <w:rPr>
      <w:sz w:val="18"/>
      <w:szCs w:val="18"/>
    </w:rPr>
  </w:style>
  <w:style w:type="character" w:customStyle="1" w:styleId="a6">
    <w:name w:val="纯文本 字符"/>
    <w:basedOn w:val="a2"/>
    <w:link w:val="a5"/>
    <w:qFormat/>
    <w:rPr>
      <w:rFonts w:ascii="宋体" w:eastAsia="宋体" w:hAnsi="Courier New" w:cs="Courier New"/>
      <w:szCs w:val="21"/>
    </w:rPr>
  </w:style>
  <w:style w:type="paragraph" w:styleId="a0">
    <w:name w:val="Title"/>
    <w:aliases w:val="最小标题"/>
    <w:basedOn w:val="a1"/>
    <w:next w:val="a1"/>
    <w:link w:val="ae"/>
    <w:uiPriority w:val="10"/>
    <w:qFormat/>
    <w:rsid w:val="00772FB7"/>
    <w:pPr>
      <w:numPr>
        <w:numId w:val="3"/>
      </w:numPr>
      <w:jc w:val="left"/>
    </w:pPr>
    <w:rPr>
      <w:rFonts w:eastAsia="宋体" w:cstheme="majorBidi"/>
      <w:b/>
      <w:bCs/>
      <w:szCs w:val="32"/>
    </w:rPr>
  </w:style>
  <w:style w:type="character" w:customStyle="1" w:styleId="ae">
    <w:name w:val="标题 字符"/>
    <w:aliases w:val="最小标题 字符"/>
    <w:basedOn w:val="a2"/>
    <w:link w:val="a0"/>
    <w:uiPriority w:val="10"/>
    <w:rsid w:val="00772FB7"/>
    <w:rPr>
      <w:rFonts w:ascii="Times New Roman" w:eastAsia="宋体" w:hAnsi="Times New Roman" w:cstheme="majorBidi"/>
      <w:b/>
      <w:bCs/>
      <w:kern w:val="2"/>
      <w:sz w:val="21"/>
      <w:szCs w:val="32"/>
    </w:rPr>
  </w:style>
  <w:style w:type="character" w:customStyle="1" w:styleId="a8">
    <w:name w:val="批注框文本 字符"/>
    <w:basedOn w:val="a2"/>
    <w:link w:val="a7"/>
    <w:uiPriority w:val="99"/>
    <w:qFormat/>
    <w:rPr>
      <w:sz w:val="18"/>
      <w:szCs w:val="18"/>
    </w:rPr>
  </w:style>
  <w:style w:type="paragraph" w:styleId="af">
    <w:name w:val="Subtitle"/>
    <w:basedOn w:val="a1"/>
    <w:next w:val="a1"/>
    <w:link w:val="af0"/>
    <w:uiPriority w:val="11"/>
    <w:qFormat/>
    <w:rsid w:val="00FC2298"/>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af0">
    <w:name w:val="副标题 字符"/>
    <w:basedOn w:val="a2"/>
    <w:link w:val="af"/>
    <w:uiPriority w:val="11"/>
    <w:rsid w:val="00FC2298"/>
    <w:rPr>
      <w:rFonts w:asciiTheme="majorHAnsi" w:eastAsia="宋体" w:hAnsiTheme="majorHAnsi" w:cstheme="majorBidi"/>
      <w:b/>
      <w:bCs/>
      <w:kern w:val="28"/>
      <w:sz w:val="32"/>
      <w:szCs w:val="32"/>
    </w:rPr>
  </w:style>
  <w:style w:type="character" w:customStyle="1" w:styleId="11">
    <w:name w:val="标题 1 字符"/>
    <w:aliases w:val="每章标题 字符"/>
    <w:basedOn w:val="a2"/>
    <w:link w:val="10"/>
    <w:uiPriority w:val="9"/>
    <w:rsid w:val="00F54A47"/>
    <w:rPr>
      <w:rFonts w:asciiTheme="majorEastAsia" w:eastAsia="SimSong" w:hAnsiTheme="majorEastAsia"/>
      <w:b/>
      <w:bCs/>
      <w:kern w:val="44"/>
      <w:sz w:val="21"/>
      <w:szCs w:val="44"/>
    </w:rPr>
  </w:style>
  <w:style w:type="character" w:customStyle="1" w:styleId="20">
    <w:name w:val="标题 2 字符"/>
    <w:aliases w:val="标题 2，每项标题 字符,每项标题 字符"/>
    <w:basedOn w:val="a2"/>
    <w:link w:val="2"/>
    <w:uiPriority w:val="9"/>
    <w:rsid w:val="003F5FF3"/>
    <w:rPr>
      <w:rFonts w:ascii="Times New Roman" w:eastAsiaTheme="majorEastAsia" w:hAnsi="Times New Roman" w:cstheme="majorBidi"/>
      <w:b/>
      <w:bCs/>
      <w:kern w:val="2"/>
      <w:sz w:val="21"/>
      <w:szCs w:val="32"/>
    </w:rPr>
  </w:style>
  <w:style w:type="character" w:customStyle="1" w:styleId="30">
    <w:name w:val="标题 3 字符"/>
    <w:basedOn w:val="a2"/>
    <w:link w:val="3"/>
    <w:uiPriority w:val="9"/>
    <w:rsid w:val="00FC2298"/>
    <w:rPr>
      <w:b/>
      <w:bCs/>
      <w:kern w:val="2"/>
      <w:sz w:val="32"/>
      <w:szCs w:val="32"/>
    </w:rPr>
  </w:style>
  <w:style w:type="character" w:customStyle="1" w:styleId="40">
    <w:name w:val="标题 4 字符"/>
    <w:basedOn w:val="a2"/>
    <w:link w:val="4"/>
    <w:uiPriority w:val="9"/>
    <w:rsid w:val="007A446D"/>
    <w:rPr>
      <w:rFonts w:asciiTheme="majorHAnsi" w:eastAsiaTheme="majorEastAsia" w:hAnsiTheme="majorHAnsi" w:cstheme="majorBidi"/>
      <w:b/>
      <w:bCs/>
      <w:kern w:val="2"/>
      <w:sz w:val="24"/>
      <w:szCs w:val="28"/>
    </w:rPr>
  </w:style>
  <w:style w:type="paragraph" w:styleId="af1">
    <w:name w:val="Normal (Web)"/>
    <w:basedOn w:val="a1"/>
    <w:uiPriority w:val="99"/>
    <w:unhideWhenUsed/>
    <w:rsid w:val="004A5A0E"/>
    <w:pPr>
      <w:widowControl/>
      <w:spacing w:before="100" w:beforeAutospacing="1" w:after="100" w:afterAutospacing="1"/>
      <w:jc w:val="left"/>
    </w:pPr>
    <w:rPr>
      <w:rFonts w:ascii="宋体" w:eastAsia="宋体" w:hAnsi="宋体" w:cs="宋体"/>
      <w:kern w:val="0"/>
      <w:sz w:val="24"/>
      <w:szCs w:val="24"/>
    </w:rPr>
  </w:style>
  <w:style w:type="paragraph" w:styleId="af2">
    <w:name w:val="List Paragraph"/>
    <w:basedOn w:val="a1"/>
    <w:uiPriority w:val="34"/>
    <w:unhideWhenUsed/>
    <w:qFormat/>
    <w:rsid w:val="00906A06"/>
    <w:pPr>
      <w:ind w:firstLineChars="200" w:firstLine="420"/>
    </w:pPr>
  </w:style>
  <w:style w:type="numbering" w:customStyle="1" w:styleId="a">
    <w:name w:val="序列样式"/>
    <w:uiPriority w:val="99"/>
    <w:rsid w:val="00102118"/>
    <w:pPr>
      <w:numPr>
        <w:numId w:val="1"/>
      </w:numPr>
    </w:pPr>
  </w:style>
  <w:style w:type="table" w:styleId="af3">
    <w:name w:val="Table Grid"/>
    <w:basedOn w:val="a3"/>
    <w:uiPriority w:val="59"/>
    <w:rsid w:val="00395622"/>
    <w:rPr>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a2"/>
    <w:rsid w:val="00C30923"/>
  </w:style>
  <w:style w:type="character" w:customStyle="1" w:styleId="qseq">
    <w:name w:val="qseq"/>
    <w:basedOn w:val="a2"/>
    <w:rsid w:val="00E07AB5"/>
  </w:style>
  <w:style w:type="paragraph" w:styleId="af4">
    <w:name w:val="Body Text"/>
    <w:basedOn w:val="a1"/>
    <w:link w:val="af5"/>
    <w:semiHidden/>
    <w:unhideWhenUsed/>
    <w:qFormat/>
    <w:rsid w:val="003C189D"/>
    <w:pPr>
      <w:widowControl/>
      <w:spacing w:before="180" w:after="180"/>
      <w:jc w:val="left"/>
    </w:pPr>
    <w:rPr>
      <w:rFonts w:asciiTheme="minorHAnsi" w:hAnsiTheme="minorHAnsi"/>
      <w:kern w:val="0"/>
      <w:sz w:val="24"/>
      <w:szCs w:val="24"/>
      <w:lang w:eastAsia="en-US"/>
    </w:rPr>
  </w:style>
  <w:style w:type="character" w:customStyle="1" w:styleId="af5">
    <w:name w:val="正文文本 字符"/>
    <w:basedOn w:val="a2"/>
    <w:link w:val="af4"/>
    <w:semiHidden/>
    <w:rsid w:val="003C189D"/>
    <w:rPr>
      <w:sz w:val="24"/>
      <w:szCs w:val="24"/>
      <w:lang w:eastAsia="en-US"/>
    </w:rPr>
  </w:style>
  <w:style w:type="paragraph" w:styleId="af6">
    <w:name w:val="Revision"/>
    <w:hidden/>
    <w:uiPriority w:val="99"/>
    <w:semiHidden/>
    <w:rsid w:val="00C066B1"/>
    <w:rPr>
      <w:rFonts w:ascii="Times New Roman" w:hAnsi="Times New Roman"/>
      <w:kern w:val="2"/>
      <w:sz w:val="21"/>
      <w:szCs w:val="22"/>
    </w:rPr>
  </w:style>
  <w:style w:type="character" w:styleId="af7">
    <w:name w:val="Subtle Emphasis"/>
    <w:basedOn w:val="a2"/>
    <w:uiPriority w:val="19"/>
    <w:qFormat/>
    <w:rsid w:val="00EA2AC7"/>
    <w:rPr>
      <w:i/>
      <w:iCs/>
      <w:color w:val="404040" w:themeColor="text1" w:themeTint="BF"/>
    </w:rPr>
  </w:style>
  <w:style w:type="numbering" w:customStyle="1" w:styleId="1">
    <w:name w:val="当前列表1"/>
    <w:uiPriority w:val="99"/>
    <w:rsid w:val="00F54A47"/>
    <w:pPr>
      <w:numPr>
        <w:numId w:val="39"/>
      </w:numPr>
    </w:pPr>
  </w:style>
  <w:style w:type="character" w:styleId="af8">
    <w:name w:val="FollowedHyperlink"/>
    <w:basedOn w:val="a2"/>
    <w:uiPriority w:val="99"/>
    <w:semiHidden/>
    <w:unhideWhenUsed/>
    <w:rsid w:val="00283A8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13400">
      <w:bodyDiv w:val="1"/>
      <w:marLeft w:val="0"/>
      <w:marRight w:val="0"/>
      <w:marTop w:val="0"/>
      <w:marBottom w:val="0"/>
      <w:divBdr>
        <w:top w:val="none" w:sz="0" w:space="0" w:color="auto"/>
        <w:left w:val="none" w:sz="0" w:space="0" w:color="auto"/>
        <w:bottom w:val="none" w:sz="0" w:space="0" w:color="auto"/>
        <w:right w:val="none" w:sz="0" w:space="0" w:color="auto"/>
      </w:divBdr>
    </w:div>
    <w:div w:id="56440786">
      <w:bodyDiv w:val="1"/>
      <w:marLeft w:val="0"/>
      <w:marRight w:val="0"/>
      <w:marTop w:val="0"/>
      <w:marBottom w:val="0"/>
      <w:divBdr>
        <w:top w:val="none" w:sz="0" w:space="0" w:color="auto"/>
        <w:left w:val="none" w:sz="0" w:space="0" w:color="auto"/>
        <w:bottom w:val="none" w:sz="0" w:space="0" w:color="auto"/>
        <w:right w:val="none" w:sz="0" w:space="0" w:color="auto"/>
      </w:divBdr>
      <w:divsChild>
        <w:div w:id="1626766160">
          <w:marLeft w:val="45"/>
          <w:marRight w:val="45"/>
          <w:marTop w:val="0"/>
          <w:marBottom w:val="0"/>
          <w:divBdr>
            <w:top w:val="none" w:sz="0" w:space="0" w:color="auto"/>
            <w:left w:val="none" w:sz="0" w:space="0" w:color="auto"/>
            <w:bottom w:val="single" w:sz="6" w:space="1" w:color="0033FF"/>
            <w:right w:val="none" w:sz="0" w:space="0" w:color="auto"/>
          </w:divBdr>
        </w:div>
        <w:div w:id="1627931829">
          <w:marLeft w:val="45"/>
          <w:marRight w:val="45"/>
          <w:marTop w:val="0"/>
          <w:marBottom w:val="0"/>
          <w:divBdr>
            <w:top w:val="none" w:sz="0" w:space="0" w:color="auto"/>
            <w:left w:val="none" w:sz="0" w:space="0" w:color="auto"/>
            <w:bottom w:val="single" w:sz="6" w:space="1" w:color="0033FF"/>
            <w:right w:val="none" w:sz="0" w:space="0" w:color="auto"/>
          </w:divBdr>
        </w:div>
      </w:divsChild>
    </w:div>
    <w:div w:id="59060309">
      <w:bodyDiv w:val="1"/>
      <w:marLeft w:val="0"/>
      <w:marRight w:val="0"/>
      <w:marTop w:val="0"/>
      <w:marBottom w:val="0"/>
      <w:divBdr>
        <w:top w:val="none" w:sz="0" w:space="0" w:color="auto"/>
        <w:left w:val="none" w:sz="0" w:space="0" w:color="auto"/>
        <w:bottom w:val="none" w:sz="0" w:space="0" w:color="auto"/>
        <w:right w:val="none" w:sz="0" w:space="0" w:color="auto"/>
      </w:divBdr>
    </w:div>
    <w:div w:id="59791446">
      <w:bodyDiv w:val="1"/>
      <w:marLeft w:val="0"/>
      <w:marRight w:val="0"/>
      <w:marTop w:val="0"/>
      <w:marBottom w:val="0"/>
      <w:divBdr>
        <w:top w:val="none" w:sz="0" w:space="0" w:color="auto"/>
        <w:left w:val="none" w:sz="0" w:space="0" w:color="auto"/>
        <w:bottom w:val="none" w:sz="0" w:space="0" w:color="auto"/>
        <w:right w:val="none" w:sz="0" w:space="0" w:color="auto"/>
      </w:divBdr>
    </w:div>
    <w:div w:id="93865669">
      <w:bodyDiv w:val="1"/>
      <w:marLeft w:val="0"/>
      <w:marRight w:val="0"/>
      <w:marTop w:val="0"/>
      <w:marBottom w:val="0"/>
      <w:divBdr>
        <w:top w:val="none" w:sz="0" w:space="0" w:color="auto"/>
        <w:left w:val="none" w:sz="0" w:space="0" w:color="auto"/>
        <w:bottom w:val="none" w:sz="0" w:space="0" w:color="auto"/>
        <w:right w:val="none" w:sz="0" w:space="0" w:color="auto"/>
      </w:divBdr>
      <w:divsChild>
        <w:div w:id="1934512367">
          <w:marLeft w:val="45"/>
          <w:marRight w:val="45"/>
          <w:marTop w:val="0"/>
          <w:marBottom w:val="0"/>
          <w:divBdr>
            <w:top w:val="none" w:sz="0" w:space="0" w:color="auto"/>
            <w:left w:val="none" w:sz="0" w:space="0" w:color="auto"/>
            <w:bottom w:val="single" w:sz="6" w:space="1" w:color="0033FF"/>
            <w:right w:val="none" w:sz="0" w:space="0" w:color="auto"/>
          </w:divBdr>
        </w:div>
        <w:div w:id="1860267181">
          <w:marLeft w:val="45"/>
          <w:marRight w:val="45"/>
          <w:marTop w:val="0"/>
          <w:marBottom w:val="0"/>
          <w:divBdr>
            <w:top w:val="none" w:sz="0" w:space="0" w:color="auto"/>
            <w:left w:val="none" w:sz="0" w:space="0" w:color="auto"/>
            <w:bottom w:val="single" w:sz="6" w:space="1" w:color="0033FF"/>
            <w:right w:val="none" w:sz="0" w:space="0" w:color="auto"/>
          </w:divBdr>
        </w:div>
        <w:div w:id="1064914624">
          <w:marLeft w:val="45"/>
          <w:marRight w:val="45"/>
          <w:marTop w:val="0"/>
          <w:marBottom w:val="0"/>
          <w:divBdr>
            <w:top w:val="none" w:sz="0" w:space="0" w:color="auto"/>
            <w:left w:val="none" w:sz="0" w:space="0" w:color="auto"/>
            <w:bottom w:val="single" w:sz="6" w:space="1" w:color="0033FF"/>
            <w:right w:val="none" w:sz="0" w:space="0" w:color="auto"/>
          </w:divBdr>
        </w:div>
        <w:div w:id="959841338">
          <w:marLeft w:val="45"/>
          <w:marRight w:val="45"/>
          <w:marTop w:val="0"/>
          <w:marBottom w:val="0"/>
          <w:divBdr>
            <w:top w:val="none" w:sz="0" w:space="0" w:color="auto"/>
            <w:left w:val="none" w:sz="0" w:space="0" w:color="auto"/>
            <w:bottom w:val="single" w:sz="6" w:space="1" w:color="0033FF"/>
            <w:right w:val="none" w:sz="0" w:space="0" w:color="auto"/>
          </w:divBdr>
        </w:div>
        <w:div w:id="762919540">
          <w:marLeft w:val="45"/>
          <w:marRight w:val="45"/>
          <w:marTop w:val="0"/>
          <w:marBottom w:val="0"/>
          <w:divBdr>
            <w:top w:val="none" w:sz="0" w:space="0" w:color="auto"/>
            <w:left w:val="none" w:sz="0" w:space="0" w:color="auto"/>
            <w:bottom w:val="single" w:sz="6" w:space="1" w:color="0033FF"/>
            <w:right w:val="none" w:sz="0" w:space="0" w:color="auto"/>
          </w:divBdr>
        </w:div>
      </w:divsChild>
    </w:div>
    <w:div w:id="99376462">
      <w:bodyDiv w:val="1"/>
      <w:marLeft w:val="0"/>
      <w:marRight w:val="0"/>
      <w:marTop w:val="0"/>
      <w:marBottom w:val="0"/>
      <w:divBdr>
        <w:top w:val="none" w:sz="0" w:space="0" w:color="auto"/>
        <w:left w:val="none" w:sz="0" w:space="0" w:color="auto"/>
        <w:bottom w:val="none" w:sz="0" w:space="0" w:color="auto"/>
        <w:right w:val="none" w:sz="0" w:space="0" w:color="auto"/>
      </w:divBdr>
    </w:div>
    <w:div w:id="108672652">
      <w:bodyDiv w:val="1"/>
      <w:marLeft w:val="0"/>
      <w:marRight w:val="0"/>
      <w:marTop w:val="0"/>
      <w:marBottom w:val="0"/>
      <w:divBdr>
        <w:top w:val="none" w:sz="0" w:space="0" w:color="auto"/>
        <w:left w:val="none" w:sz="0" w:space="0" w:color="auto"/>
        <w:bottom w:val="none" w:sz="0" w:space="0" w:color="auto"/>
        <w:right w:val="none" w:sz="0" w:space="0" w:color="auto"/>
      </w:divBdr>
    </w:div>
    <w:div w:id="112135273">
      <w:bodyDiv w:val="1"/>
      <w:marLeft w:val="0"/>
      <w:marRight w:val="0"/>
      <w:marTop w:val="0"/>
      <w:marBottom w:val="0"/>
      <w:divBdr>
        <w:top w:val="none" w:sz="0" w:space="0" w:color="auto"/>
        <w:left w:val="none" w:sz="0" w:space="0" w:color="auto"/>
        <w:bottom w:val="none" w:sz="0" w:space="0" w:color="auto"/>
        <w:right w:val="none" w:sz="0" w:space="0" w:color="auto"/>
      </w:divBdr>
    </w:div>
    <w:div w:id="112288289">
      <w:bodyDiv w:val="1"/>
      <w:marLeft w:val="0"/>
      <w:marRight w:val="0"/>
      <w:marTop w:val="0"/>
      <w:marBottom w:val="0"/>
      <w:divBdr>
        <w:top w:val="none" w:sz="0" w:space="0" w:color="auto"/>
        <w:left w:val="none" w:sz="0" w:space="0" w:color="auto"/>
        <w:bottom w:val="none" w:sz="0" w:space="0" w:color="auto"/>
        <w:right w:val="none" w:sz="0" w:space="0" w:color="auto"/>
      </w:divBdr>
    </w:div>
    <w:div w:id="146896692">
      <w:bodyDiv w:val="1"/>
      <w:marLeft w:val="0"/>
      <w:marRight w:val="0"/>
      <w:marTop w:val="0"/>
      <w:marBottom w:val="0"/>
      <w:divBdr>
        <w:top w:val="none" w:sz="0" w:space="0" w:color="auto"/>
        <w:left w:val="none" w:sz="0" w:space="0" w:color="auto"/>
        <w:bottom w:val="none" w:sz="0" w:space="0" w:color="auto"/>
        <w:right w:val="none" w:sz="0" w:space="0" w:color="auto"/>
      </w:divBdr>
    </w:div>
    <w:div w:id="147988642">
      <w:bodyDiv w:val="1"/>
      <w:marLeft w:val="0"/>
      <w:marRight w:val="0"/>
      <w:marTop w:val="0"/>
      <w:marBottom w:val="0"/>
      <w:divBdr>
        <w:top w:val="none" w:sz="0" w:space="0" w:color="auto"/>
        <w:left w:val="none" w:sz="0" w:space="0" w:color="auto"/>
        <w:bottom w:val="none" w:sz="0" w:space="0" w:color="auto"/>
        <w:right w:val="none" w:sz="0" w:space="0" w:color="auto"/>
      </w:divBdr>
    </w:div>
    <w:div w:id="210769779">
      <w:bodyDiv w:val="1"/>
      <w:marLeft w:val="0"/>
      <w:marRight w:val="0"/>
      <w:marTop w:val="0"/>
      <w:marBottom w:val="0"/>
      <w:divBdr>
        <w:top w:val="none" w:sz="0" w:space="0" w:color="auto"/>
        <w:left w:val="none" w:sz="0" w:space="0" w:color="auto"/>
        <w:bottom w:val="none" w:sz="0" w:space="0" w:color="auto"/>
        <w:right w:val="none" w:sz="0" w:space="0" w:color="auto"/>
      </w:divBdr>
    </w:div>
    <w:div w:id="252663935">
      <w:bodyDiv w:val="1"/>
      <w:marLeft w:val="0"/>
      <w:marRight w:val="0"/>
      <w:marTop w:val="0"/>
      <w:marBottom w:val="0"/>
      <w:divBdr>
        <w:top w:val="none" w:sz="0" w:space="0" w:color="auto"/>
        <w:left w:val="none" w:sz="0" w:space="0" w:color="auto"/>
        <w:bottom w:val="none" w:sz="0" w:space="0" w:color="auto"/>
        <w:right w:val="none" w:sz="0" w:space="0" w:color="auto"/>
      </w:divBdr>
    </w:div>
    <w:div w:id="265499226">
      <w:bodyDiv w:val="1"/>
      <w:marLeft w:val="0"/>
      <w:marRight w:val="0"/>
      <w:marTop w:val="0"/>
      <w:marBottom w:val="0"/>
      <w:divBdr>
        <w:top w:val="none" w:sz="0" w:space="0" w:color="auto"/>
        <w:left w:val="none" w:sz="0" w:space="0" w:color="auto"/>
        <w:bottom w:val="none" w:sz="0" w:space="0" w:color="auto"/>
        <w:right w:val="none" w:sz="0" w:space="0" w:color="auto"/>
      </w:divBdr>
    </w:div>
    <w:div w:id="286934293">
      <w:bodyDiv w:val="1"/>
      <w:marLeft w:val="0"/>
      <w:marRight w:val="0"/>
      <w:marTop w:val="0"/>
      <w:marBottom w:val="0"/>
      <w:divBdr>
        <w:top w:val="none" w:sz="0" w:space="0" w:color="auto"/>
        <w:left w:val="none" w:sz="0" w:space="0" w:color="auto"/>
        <w:bottom w:val="none" w:sz="0" w:space="0" w:color="auto"/>
        <w:right w:val="none" w:sz="0" w:space="0" w:color="auto"/>
      </w:divBdr>
    </w:div>
    <w:div w:id="293559457">
      <w:bodyDiv w:val="1"/>
      <w:marLeft w:val="0"/>
      <w:marRight w:val="0"/>
      <w:marTop w:val="0"/>
      <w:marBottom w:val="0"/>
      <w:divBdr>
        <w:top w:val="none" w:sz="0" w:space="0" w:color="auto"/>
        <w:left w:val="none" w:sz="0" w:space="0" w:color="auto"/>
        <w:bottom w:val="none" w:sz="0" w:space="0" w:color="auto"/>
        <w:right w:val="none" w:sz="0" w:space="0" w:color="auto"/>
      </w:divBdr>
    </w:div>
    <w:div w:id="311376469">
      <w:bodyDiv w:val="1"/>
      <w:marLeft w:val="0"/>
      <w:marRight w:val="0"/>
      <w:marTop w:val="0"/>
      <w:marBottom w:val="0"/>
      <w:divBdr>
        <w:top w:val="none" w:sz="0" w:space="0" w:color="auto"/>
        <w:left w:val="none" w:sz="0" w:space="0" w:color="auto"/>
        <w:bottom w:val="none" w:sz="0" w:space="0" w:color="auto"/>
        <w:right w:val="none" w:sz="0" w:space="0" w:color="auto"/>
      </w:divBdr>
    </w:div>
    <w:div w:id="313726933">
      <w:bodyDiv w:val="1"/>
      <w:marLeft w:val="0"/>
      <w:marRight w:val="0"/>
      <w:marTop w:val="0"/>
      <w:marBottom w:val="0"/>
      <w:divBdr>
        <w:top w:val="none" w:sz="0" w:space="0" w:color="auto"/>
        <w:left w:val="none" w:sz="0" w:space="0" w:color="auto"/>
        <w:bottom w:val="none" w:sz="0" w:space="0" w:color="auto"/>
        <w:right w:val="none" w:sz="0" w:space="0" w:color="auto"/>
      </w:divBdr>
      <w:divsChild>
        <w:div w:id="317154745">
          <w:marLeft w:val="45"/>
          <w:marRight w:val="45"/>
          <w:marTop w:val="0"/>
          <w:marBottom w:val="0"/>
          <w:divBdr>
            <w:top w:val="none" w:sz="0" w:space="0" w:color="auto"/>
            <w:left w:val="none" w:sz="0" w:space="0" w:color="auto"/>
            <w:bottom w:val="single" w:sz="6" w:space="1" w:color="0033FF"/>
            <w:right w:val="none" w:sz="0" w:space="0" w:color="auto"/>
          </w:divBdr>
        </w:div>
      </w:divsChild>
    </w:div>
    <w:div w:id="344090519">
      <w:bodyDiv w:val="1"/>
      <w:marLeft w:val="0"/>
      <w:marRight w:val="0"/>
      <w:marTop w:val="0"/>
      <w:marBottom w:val="0"/>
      <w:divBdr>
        <w:top w:val="none" w:sz="0" w:space="0" w:color="auto"/>
        <w:left w:val="none" w:sz="0" w:space="0" w:color="auto"/>
        <w:bottom w:val="none" w:sz="0" w:space="0" w:color="auto"/>
        <w:right w:val="none" w:sz="0" w:space="0" w:color="auto"/>
      </w:divBdr>
    </w:div>
    <w:div w:id="364330599">
      <w:bodyDiv w:val="1"/>
      <w:marLeft w:val="0"/>
      <w:marRight w:val="0"/>
      <w:marTop w:val="0"/>
      <w:marBottom w:val="0"/>
      <w:divBdr>
        <w:top w:val="none" w:sz="0" w:space="0" w:color="auto"/>
        <w:left w:val="none" w:sz="0" w:space="0" w:color="auto"/>
        <w:bottom w:val="none" w:sz="0" w:space="0" w:color="auto"/>
        <w:right w:val="none" w:sz="0" w:space="0" w:color="auto"/>
      </w:divBdr>
    </w:div>
    <w:div w:id="396825875">
      <w:bodyDiv w:val="1"/>
      <w:marLeft w:val="0"/>
      <w:marRight w:val="0"/>
      <w:marTop w:val="0"/>
      <w:marBottom w:val="0"/>
      <w:divBdr>
        <w:top w:val="none" w:sz="0" w:space="0" w:color="auto"/>
        <w:left w:val="none" w:sz="0" w:space="0" w:color="auto"/>
        <w:bottom w:val="none" w:sz="0" w:space="0" w:color="auto"/>
        <w:right w:val="none" w:sz="0" w:space="0" w:color="auto"/>
      </w:divBdr>
      <w:divsChild>
        <w:div w:id="381097109">
          <w:marLeft w:val="45"/>
          <w:marRight w:val="45"/>
          <w:marTop w:val="0"/>
          <w:marBottom w:val="0"/>
          <w:divBdr>
            <w:top w:val="none" w:sz="0" w:space="0" w:color="auto"/>
            <w:left w:val="none" w:sz="0" w:space="0" w:color="auto"/>
            <w:bottom w:val="single" w:sz="6" w:space="1" w:color="0033FF"/>
            <w:right w:val="none" w:sz="0" w:space="0" w:color="auto"/>
          </w:divBdr>
        </w:div>
        <w:div w:id="633826057">
          <w:marLeft w:val="45"/>
          <w:marRight w:val="45"/>
          <w:marTop w:val="0"/>
          <w:marBottom w:val="0"/>
          <w:divBdr>
            <w:top w:val="none" w:sz="0" w:space="0" w:color="auto"/>
            <w:left w:val="none" w:sz="0" w:space="0" w:color="auto"/>
            <w:bottom w:val="single" w:sz="6" w:space="1" w:color="0033FF"/>
            <w:right w:val="none" w:sz="0" w:space="0" w:color="auto"/>
          </w:divBdr>
        </w:div>
        <w:div w:id="1675720992">
          <w:marLeft w:val="45"/>
          <w:marRight w:val="45"/>
          <w:marTop w:val="0"/>
          <w:marBottom w:val="0"/>
          <w:divBdr>
            <w:top w:val="none" w:sz="0" w:space="0" w:color="auto"/>
            <w:left w:val="none" w:sz="0" w:space="0" w:color="auto"/>
            <w:bottom w:val="single" w:sz="6" w:space="1" w:color="0033FF"/>
            <w:right w:val="none" w:sz="0" w:space="0" w:color="auto"/>
          </w:divBdr>
        </w:div>
        <w:div w:id="1692028313">
          <w:marLeft w:val="45"/>
          <w:marRight w:val="45"/>
          <w:marTop w:val="0"/>
          <w:marBottom w:val="0"/>
          <w:divBdr>
            <w:top w:val="none" w:sz="0" w:space="0" w:color="auto"/>
            <w:left w:val="none" w:sz="0" w:space="0" w:color="auto"/>
            <w:bottom w:val="single" w:sz="6" w:space="1" w:color="0033FF"/>
            <w:right w:val="none" w:sz="0" w:space="0" w:color="auto"/>
          </w:divBdr>
        </w:div>
        <w:div w:id="229775642">
          <w:marLeft w:val="45"/>
          <w:marRight w:val="45"/>
          <w:marTop w:val="0"/>
          <w:marBottom w:val="0"/>
          <w:divBdr>
            <w:top w:val="none" w:sz="0" w:space="0" w:color="auto"/>
            <w:left w:val="none" w:sz="0" w:space="0" w:color="auto"/>
            <w:bottom w:val="single" w:sz="6" w:space="1" w:color="0033FF"/>
            <w:right w:val="none" w:sz="0" w:space="0" w:color="auto"/>
          </w:divBdr>
        </w:div>
      </w:divsChild>
    </w:div>
    <w:div w:id="426314571">
      <w:bodyDiv w:val="1"/>
      <w:marLeft w:val="0"/>
      <w:marRight w:val="0"/>
      <w:marTop w:val="0"/>
      <w:marBottom w:val="0"/>
      <w:divBdr>
        <w:top w:val="none" w:sz="0" w:space="0" w:color="auto"/>
        <w:left w:val="none" w:sz="0" w:space="0" w:color="auto"/>
        <w:bottom w:val="none" w:sz="0" w:space="0" w:color="auto"/>
        <w:right w:val="none" w:sz="0" w:space="0" w:color="auto"/>
      </w:divBdr>
    </w:div>
    <w:div w:id="443381946">
      <w:bodyDiv w:val="1"/>
      <w:marLeft w:val="0"/>
      <w:marRight w:val="0"/>
      <w:marTop w:val="0"/>
      <w:marBottom w:val="0"/>
      <w:divBdr>
        <w:top w:val="none" w:sz="0" w:space="0" w:color="auto"/>
        <w:left w:val="none" w:sz="0" w:space="0" w:color="auto"/>
        <w:bottom w:val="none" w:sz="0" w:space="0" w:color="auto"/>
        <w:right w:val="none" w:sz="0" w:space="0" w:color="auto"/>
      </w:divBdr>
    </w:div>
    <w:div w:id="447361379">
      <w:bodyDiv w:val="1"/>
      <w:marLeft w:val="0"/>
      <w:marRight w:val="0"/>
      <w:marTop w:val="0"/>
      <w:marBottom w:val="0"/>
      <w:divBdr>
        <w:top w:val="none" w:sz="0" w:space="0" w:color="auto"/>
        <w:left w:val="none" w:sz="0" w:space="0" w:color="auto"/>
        <w:bottom w:val="none" w:sz="0" w:space="0" w:color="auto"/>
        <w:right w:val="none" w:sz="0" w:space="0" w:color="auto"/>
      </w:divBdr>
    </w:div>
    <w:div w:id="455367473">
      <w:bodyDiv w:val="1"/>
      <w:marLeft w:val="0"/>
      <w:marRight w:val="0"/>
      <w:marTop w:val="0"/>
      <w:marBottom w:val="0"/>
      <w:divBdr>
        <w:top w:val="none" w:sz="0" w:space="0" w:color="auto"/>
        <w:left w:val="none" w:sz="0" w:space="0" w:color="auto"/>
        <w:bottom w:val="none" w:sz="0" w:space="0" w:color="auto"/>
        <w:right w:val="none" w:sz="0" w:space="0" w:color="auto"/>
      </w:divBdr>
    </w:div>
    <w:div w:id="473107322">
      <w:bodyDiv w:val="1"/>
      <w:marLeft w:val="0"/>
      <w:marRight w:val="0"/>
      <w:marTop w:val="0"/>
      <w:marBottom w:val="0"/>
      <w:divBdr>
        <w:top w:val="none" w:sz="0" w:space="0" w:color="auto"/>
        <w:left w:val="none" w:sz="0" w:space="0" w:color="auto"/>
        <w:bottom w:val="none" w:sz="0" w:space="0" w:color="auto"/>
        <w:right w:val="none" w:sz="0" w:space="0" w:color="auto"/>
      </w:divBdr>
      <w:divsChild>
        <w:div w:id="708065343">
          <w:marLeft w:val="45"/>
          <w:marRight w:val="45"/>
          <w:marTop w:val="0"/>
          <w:marBottom w:val="0"/>
          <w:divBdr>
            <w:top w:val="none" w:sz="0" w:space="0" w:color="auto"/>
            <w:left w:val="none" w:sz="0" w:space="0" w:color="auto"/>
            <w:bottom w:val="single" w:sz="6" w:space="1" w:color="0033FF"/>
            <w:right w:val="none" w:sz="0" w:space="0" w:color="auto"/>
          </w:divBdr>
        </w:div>
        <w:div w:id="1393235412">
          <w:marLeft w:val="45"/>
          <w:marRight w:val="45"/>
          <w:marTop w:val="0"/>
          <w:marBottom w:val="0"/>
          <w:divBdr>
            <w:top w:val="none" w:sz="0" w:space="0" w:color="auto"/>
            <w:left w:val="none" w:sz="0" w:space="0" w:color="auto"/>
            <w:bottom w:val="single" w:sz="6" w:space="1" w:color="0033FF"/>
            <w:right w:val="none" w:sz="0" w:space="0" w:color="auto"/>
          </w:divBdr>
        </w:div>
        <w:div w:id="1993440313">
          <w:marLeft w:val="45"/>
          <w:marRight w:val="45"/>
          <w:marTop w:val="0"/>
          <w:marBottom w:val="0"/>
          <w:divBdr>
            <w:top w:val="none" w:sz="0" w:space="0" w:color="auto"/>
            <w:left w:val="none" w:sz="0" w:space="0" w:color="auto"/>
            <w:bottom w:val="single" w:sz="6" w:space="1" w:color="0033FF"/>
            <w:right w:val="none" w:sz="0" w:space="0" w:color="auto"/>
          </w:divBdr>
        </w:div>
        <w:div w:id="1097943553">
          <w:marLeft w:val="45"/>
          <w:marRight w:val="45"/>
          <w:marTop w:val="0"/>
          <w:marBottom w:val="0"/>
          <w:divBdr>
            <w:top w:val="none" w:sz="0" w:space="0" w:color="auto"/>
            <w:left w:val="none" w:sz="0" w:space="0" w:color="auto"/>
            <w:bottom w:val="single" w:sz="6" w:space="1" w:color="0033FF"/>
            <w:right w:val="none" w:sz="0" w:space="0" w:color="auto"/>
          </w:divBdr>
        </w:div>
        <w:div w:id="382869790">
          <w:marLeft w:val="45"/>
          <w:marRight w:val="45"/>
          <w:marTop w:val="0"/>
          <w:marBottom w:val="0"/>
          <w:divBdr>
            <w:top w:val="none" w:sz="0" w:space="0" w:color="auto"/>
            <w:left w:val="none" w:sz="0" w:space="0" w:color="auto"/>
            <w:bottom w:val="single" w:sz="6" w:space="1" w:color="0033FF"/>
            <w:right w:val="none" w:sz="0" w:space="0" w:color="auto"/>
          </w:divBdr>
        </w:div>
      </w:divsChild>
    </w:div>
    <w:div w:id="491533083">
      <w:bodyDiv w:val="1"/>
      <w:marLeft w:val="0"/>
      <w:marRight w:val="0"/>
      <w:marTop w:val="0"/>
      <w:marBottom w:val="0"/>
      <w:divBdr>
        <w:top w:val="none" w:sz="0" w:space="0" w:color="auto"/>
        <w:left w:val="none" w:sz="0" w:space="0" w:color="auto"/>
        <w:bottom w:val="none" w:sz="0" w:space="0" w:color="auto"/>
        <w:right w:val="none" w:sz="0" w:space="0" w:color="auto"/>
      </w:divBdr>
    </w:div>
    <w:div w:id="520780558">
      <w:bodyDiv w:val="1"/>
      <w:marLeft w:val="0"/>
      <w:marRight w:val="0"/>
      <w:marTop w:val="0"/>
      <w:marBottom w:val="0"/>
      <w:divBdr>
        <w:top w:val="none" w:sz="0" w:space="0" w:color="auto"/>
        <w:left w:val="none" w:sz="0" w:space="0" w:color="auto"/>
        <w:bottom w:val="none" w:sz="0" w:space="0" w:color="auto"/>
        <w:right w:val="none" w:sz="0" w:space="0" w:color="auto"/>
      </w:divBdr>
    </w:div>
    <w:div w:id="523131740">
      <w:bodyDiv w:val="1"/>
      <w:marLeft w:val="0"/>
      <w:marRight w:val="0"/>
      <w:marTop w:val="0"/>
      <w:marBottom w:val="0"/>
      <w:divBdr>
        <w:top w:val="none" w:sz="0" w:space="0" w:color="auto"/>
        <w:left w:val="none" w:sz="0" w:space="0" w:color="auto"/>
        <w:bottom w:val="none" w:sz="0" w:space="0" w:color="auto"/>
        <w:right w:val="none" w:sz="0" w:space="0" w:color="auto"/>
      </w:divBdr>
      <w:divsChild>
        <w:div w:id="420640554">
          <w:marLeft w:val="45"/>
          <w:marRight w:val="45"/>
          <w:marTop w:val="0"/>
          <w:marBottom w:val="0"/>
          <w:divBdr>
            <w:top w:val="none" w:sz="0" w:space="0" w:color="auto"/>
            <w:left w:val="none" w:sz="0" w:space="0" w:color="auto"/>
            <w:bottom w:val="single" w:sz="6" w:space="1" w:color="0033FF"/>
            <w:right w:val="none" w:sz="0" w:space="0" w:color="auto"/>
          </w:divBdr>
        </w:div>
      </w:divsChild>
    </w:div>
    <w:div w:id="529879318">
      <w:bodyDiv w:val="1"/>
      <w:marLeft w:val="0"/>
      <w:marRight w:val="0"/>
      <w:marTop w:val="0"/>
      <w:marBottom w:val="0"/>
      <w:divBdr>
        <w:top w:val="none" w:sz="0" w:space="0" w:color="auto"/>
        <w:left w:val="none" w:sz="0" w:space="0" w:color="auto"/>
        <w:bottom w:val="none" w:sz="0" w:space="0" w:color="auto"/>
        <w:right w:val="none" w:sz="0" w:space="0" w:color="auto"/>
      </w:divBdr>
      <w:divsChild>
        <w:div w:id="417949954">
          <w:marLeft w:val="45"/>
          <w:marRight w:val="45"/>
          <w:marTop w:val="0"/>
          <w:marBottom w:val="0"/>
          <w:divBdr>
            <w:top w:val="none" w:sz="0" w:space="0" w:color="auto"/>
            <w:left w:val="none" w:sz="0" w:space="0" w:color="auto"/>
            <w:bottom w:val="single" w:sz="6" w:space="1" w:color="0033FF"/>
            <w:right w:val="none" w:sz="0" w:space="0" w:color="auto"/>
          </w:divBdr>
        </w:div>
      </w:divsChild>
    </w:div>
    <w:div w:id="595865291">
      <w:bodyDiv w:val="1"/>
      <w:marLeft w:val="0"/>
      <w:marRight w:val="0"/>
      <w:marTop w:val="0"/>
      <w:marBottom w:val="0"/>
      <w:divBdr>
        <w:top w:val="none" w:sz="0" w:space="0" w:color="auto"/>
        <w:left w:val="none" w:sz="0" w:space="0" w:color="auto"/>
        <w:bottom w:val="none" w:sz="0" w:space="0" w:color="auto"/>
        <w:right w:val="none" w:sz="0" w:space="0" w:color="auto"/>
      </w:divBdr>
    </w:div>
    <w:div w:id="597912283">
      <w:bodyDiv w:val="1"/>
      <w:marLeft w:val="0"/>
      <w:marRight w:val="0"/>
      <w:marTop w:val="0"/>
      <w:marBottom w:val="0"/>
      <w:divBdr>
        <w:top w:val="none" w:sz="0" w:space="0" w:color="auto"/>
        <w:left w:val="none" w:sz="0" w:space="0" w:color="auto"/>
        <w:bottom w:val="none" w:sz="0" w:space="0" w:color="auto"/>
        <w:right w:val="none" w:sz="0" w:space="0" w:color="auto"/>
      </w:divBdr>
    </w:div>
    <w:div w:id="619603320">
      <w:bodyDiv w:val="1"/>
      <w:marLeft w:val="0"/>
      <w:marRight w:val="0"/>
      <w:marTop w:val="0"/>
      <w:marBottom w:val="0"/>
      <w:divBdr>
        <w:top w:val="none" w:sz="0" w:space="0" w:color="auto"/>
        <w:left w:val="none" w:sz="0" w:space="0" w:color="auto"/>
        <w:bottom w:val="none" w:sz="0" w:space="0" w:color="auto"/>
        <w:right w:val="none" w:sz="0" w:space="0" w:color="auto"/>
      </w:divBdr>
    </w:div>
    <w:div w:id="633292172">
      <w:bodyDiv w:val="1"/>
      <w:marLeft w:val="0"/>
      <w:marRight w:val="0"/>
      <w:marTop w:val="0"/>
      <w:marBottom w:val="0"/>
      <w:divBdr>
        <w:top w:val="none" w:sz="0" w:space="0" w:color="auto"/>
        <w:left w:val="none" w:sz="0" w:space="0" w:color="auto"/>
        <w:bottom w:val="none" w:sz="0" w:space="0" w:color="auto"/>
        <w:right w:val="none" w:sz="0" w:space="0" w:color="auto"/>
      </w:divBdr>
    </w:div>
    <w:div w:id="661856383">
      <w:bodyDiv w:val="1"/>
      <w:marLeft w:val="0"/>
      <w:marRight w:val="0"/>
      <w:marTop w:val="0"/>
      <w:marBottom w:val="0"/>
      <w:divBdr>
        <w:top w:val="none" w:sz="0" w:space="0" w:color="auto"/>
        <w:left w:val="none" w:sz="0" w:space="0" w:color="auto"/>
        <w:bottom w:val="none" w:sz="0" w:space="0" w:color="auto"/>
        <w:right w:val="none" w:sz="0" w:space="0" w:color="auto"/>
      </w:divBdr>
    </w:div>
    <w:div w:id="675040241">
      <w:bodyDiv w:val="1"/>
      <w:marLeft w:val="0"/>
      <w:marRight w:val="0"/>
      <w:marTop w:val="0"/>
      <w:marBottom w:val="0"/>
      <w:divBdr>
        <w:top w:val="none" w:sz="0" w:space="0" w:color="auto"/>
        <w:left w:val="none" w:sz="0" w:space="0" w:color="auto"/>
        <w:bottom w:val="none" w:sz="0" w:space="0" w:color="auto"/>
        <w:right w:val="none" w:sz="0" w:space="0" w:color="auto"/>
      </w:divBdr>
      <w:divsChild>
        <w:div w:id="638726569">
          <w:marLeft w:val="0"/>
          <w:marRight w:val="0"/>
          <w:marTop w:val="0"/>
          <w:marBottom w:val="0"/>
          <w:divBdr>
            <w:top w:val="single" w:sz="6" w:space="0" w:color="DADADA"/>
            <w:left w:val="none" w:sz="0" w:space="0" w:color="auto"/>
            <w:bottom w:val="none" w:sz="0" w:space="0" w:color="auto"/>
            <w:right w:val="none" w:sz="0" w:space="0" w:color="auto"/>
          </w:divBdr>
          <w:divsChild>
            <w:div w:id="1955672699">
              <w:marLeft w:val="0"/>
              <w:marRight w:val="0"/>
              <w:marTop w:val="0"/>
              <w:marBottom w:val="0"/>
              <w:divBdr>
                <w:top w:val="none" w:sz="0" w:space="0" w:color="auto"/>
                <w:left w:val="none" w:sz="0" w:space="0" w:color="auto"/>
                <w:bottom w:val="none" w:sz="0" w:space="0" w:color="auto"/>
                <w:right w:val="none" w:sz="0" w:space="0" w:color="auto"/>
              </w:divBdr>
            </w:div>
            <w:div w:id="985663956">
              <w:marLeft w:val="0"/>
              <w:marRight w:val="0"/>
              <w:marTop w:val="0"/>
              <w:marBottom w:val="0"/>
              <w:divBdr>
                <w:top w:val="none" w:sz="0" w:space="0" w:color="auto"/>
                <w:left w:val="none" w:sz="0" w:space="0" w:color="auto"/>
                <w:bottom w:val="none" w:sz="0" w:space="0" w:color="auto"/>
                <w:right w:val="none" w:sz="0" w:space="0" w:color="auto"/>
              </w:divBdr>
            </w:div>
          </w:divsChild>
        </w:div>
        <w:div w:id="506139345">
          <w:marLeft w:val="0"/>
          <w:marRight w:val="0"/>
          <w:marTop w:val="0"/>
          <w:marBottom w:val="0"/>
          <w:divBdr>
            <w:top w:val="single" w:sz="6" w:space="0" w:color="DADADA"/>
            <w:left w:val="none" w:sz="0" w:space="0" w:color="auto"/>
            <w:bottom w:val="none" w:sz="0" w:space="0" w:color="auto"/>
            <w:right w:val="none" w:sz="0" w:space="0" w:color="auto"/>
          </w:divBdr>
          <w:divsChild>
            <w:div w:id="152844014">
              <w:marLeft w:val="0"/>
              <w:marRight w:val="0"/>
              <w:marTop w:val="0"/>
              <w:marBottom w:val="0"/>
              <w:divBdr>
                <w:top w:val="none" w:sz="0" w:space="0" w:color="auto"/>
                <w:left w:val="none" w:sz="0" w:space="0" w:color="auto"/>
                <w:bottom w:val="none" w:sz="0" w:space="0" w:color="auto"/>
                <w:right w:val="none" w:sz="0" w:space="0" w:color="auto"/>
              </w:divBdr>
            </w:div>
            <w:div w:id="959844003">
              <w:marLeft w:val="0"/>
              <w:marRight w:val="0"/>
              <w:marTop w:val="0"/>
              <w:marBottom w:val="0"/>
              <w:divBdr>
                <w:top w:val="none" w:sz="0" w:space="0" w:color="auto"/>
                <w:left w:val="none" w:sz="0" w:space="0" w:color="auto"/>
                <w:bottom w:val="none" w:sz="0" w:space="0" w:color="auto"/>
                <w:right w:val="none" w:sz="0" w:space="0" w:color="auto"/>
              </w:divBdr>
            </w:div>
          </w:divsChild>
        </w:div>
        <w:div w:id="692464913">
          <w:marLeft w:val="0"/>
          <w:marRight w:val="0"/>
          <w:marTop w:val="0"/>
          <w:marBottom w:val="0"/>
          <w:divBdr>
            <w:top w:val="single" w:sz="6" w:space="0" w:color="DADADA"/>
            <w:left w:val="none" w:sz="0" w:space="0" w:color="auto"/>
            <w:bottom w:val="none" w:sz="0" w:space="0" w:color="auto"/>
            <w:right w:val="none" w:sz="0" w:space="0" w:color="auto"/>
          </w:divBdr>
          <w:divsChild>
            <w:div w:id="876626055">
              <w:marLeft w:val="0"/>
              <w:marRight w:val="0"/>
              <w:marTop w:val="0"/>
              <w:marBottom w:val="0"/>
              <w:divBdr>
                <w:top w:val="none" w:sz="0" w:space="0" w:color="auto"/>
                <w:left w:val="none" w:sz="0" w:space="0" w:color="auto"/>
                <w:bottom w:val="none" w:sz="0" w:space="0" w:color="auto"/>
                <w:right w:val="none" w:sz="0" w:space="0" w:color="auto"/>
              </w:divBdr>
            </w:div>
            <w:div w:id="2060856834">
              <w:marLeft w:val="0"/>
              <w:marRight w:val="0"/>
              <w:marTop w:val="0"/>
              <w:marBottom w:val="0"/>
              <w:divBdr>
                <w:top w:val="none" w:sz="0" w:space="0" w:color="auto"/>
                <w:left w:val="none" w:sz="0" w:space="0" w:color="auto"/>
                <w:bottom w:val="none" w:sz="0" w:space="0" w:color="auto"/>
                <w:right w:val="none" w:sz="0" w:space="0" w:color="auto"/>
              </w:divBdr>
            </w:div>
          </w:divsChild>
        </w:div>
        <w:div w:id="1779833750">
          <w:marLeft w:val="0"/>
          <w:marRight w:val="0"/>
          <w:marTop w:val="0"/>
          <w:marBottom w:val="0"/>
          <w:divBdr>
            <w:top w:val="single" w:sz="6" w:space="0" w:color="DADADA"/>
            <w:left w:val="none" w:sz="0" w:space="0" w:color="auto"/>
            <w:bottom w:val="none" w:sz="0" w:space="0" w:color="auto"/>
            <w:right w:val="none" w:sz="0" w:space="0" w:color="auto"/>
          </w:divBdr>
          <w:divsChild>
            <w:div w:id="978147548">
              <w:marLeft w:val="0"/>
              <w:marRight w:val="0"/>
              <w:marTop w:val="0"/>
              <w:marBottom w:val="0"/>
              <w:divBdr>
                <w:top w:val="none" w:sz="0" w:space="0" w:color="auto"/>
                <w:left w:val="none" w:sz="0" w:space="0" w:color="auto"/>
                <w:bottom w:val="none" w:sz="0" w:space="0" w:color="auto"/>
                <w:right w:val="none" w:sz="0" w:space="0" w:color="auto"/>
              </w:divBdr>
            </w:div>
            <w:div w:id="908274804">
              <w:marLeft w:val="0"/>
              <w:marRight w:val="0"/>
              <w:marTop w:val="0"/>
              <w:marBottom w:val="0"/>
              <w:divBdr>
                <w:top w:val="none" w:sz="0" w:space="0" w:color="auto"/>
                <w:left w:val="none" w:sz="0" w:space="0" w:color="auto"/>
                <w:bottom w:val="none" w:sz="0" w:space="0" w:color="auto"/>
                <w:right w:val="none" w:sz="0" w:space="0" w:color="auto"/>
              </w:divBdr>
            </w:div>
          </w:divsChild>
        </w:div>
        <w:div w:id="22633511">
          <w:marLeft w:val="0"/>
          <w:marRight w:val="0"/>
          <w:marTop w:val="0"/>
          <w:marBottom w:val="0"/>
          <w:divBdr>
            <w:top w:val="single" w:sz="6" w:space="0" w:color="DADADA"/>
            <w:left w:val="none" w:sz="0" w:space="0" w:color="auto"/>
            <w:bottom w:val="none" w:sz="0" w:space="0" w:color="auto"/>
            <w:right w:val="none" w:sz="0" w:space="0" w:color="auto"/>
          </w:divBdr>
          <w:divsChild>
            <w:div w:id="1338390309">
              <w:marLeft w:val="0"/>
              <w:marRight w:val="0"/>
              <w:marTop w:val="0"/>
              <w:marBottom w:val="0"/>
              <w:divBdr>
                <w:top w:val="none" w:sz="0" w:space="0" w:color="auto"/>
                <w:left w:val="none" w:sz="0" w:space="0" w:color="auto"/>
                <w:bottom w:val="none" w:sz="0" w:space="0" w:color="auto"/>
                <w:right w:val="none" w:sz="0" w:space="0" w:color="auto"/>
              </w:divBdr>
            </w:div>
            <w:div w:id="1598518554">
              <w:marLeft w:val="0"/>
              <w:marRight w:val="0"/>
              <w:marTop w:val="0"/>
              <w:marBottom w:val="0"/>
              <w:divBdr>
                <w:top w:val="none" w:sz="0" w:space="0" w:color="auto"/>
                <w:left w:val="none" w:sz="0" w:space="0" w:color="auto"/>
                <w:bottom w:val="none" w:sz="0" w:space="0" w:color="auto"/>
                <w:right w:val="none" w:sz="0" w:space="0" w:color="auto"/>
              </w:divBdr>
            </w:div>
          </w:divsChild>
        </w:div>
        <w:div w:id="40983848">
          <w:marLeft w:val="0"/>
          <w:marRight w:val="0"/>
          <w:marTop w:val="0"/>
          <w:marBottom w:val="0"/>
          <w:divBdr>
            <w:top w:val="single" w:sz="6" w:space="0" w:color="DADADA"/>
            <w:left w:val="none" w:sz="0" w:space="0" w:color="auto"/>
            <w:bottom w:val="none" w:sz="0" w:space="0" w:color="auto"/>
            <w:right w:val="none" w:sz="0" w:space="0" w:color="auto"/>
          </w:divBdr>
          <w:divsChild>
            <w:div w:id="1377048653">
              <w:marLeft w:val="0"/>
              <w:marRight w:val="0"/>
              <w:marTop w:val="0"/>
              <w:marBottom w:val="0"/>
              <w:divBdr>
                <w:top w:val="none" w:sz="0" w:space="0" w:color="auto"/>
                <w:left w:val="none" w:sz="0" w:space="0" w:color="auto"/>
                <w:bottom w:val="none" w:sz="0" w:space="0" w:color="auto"/>
                <w:right w:val="none" w:sz="0" w:space="0" w:color="auto"/>
              </w:divBdr>
            </w:div>
            <w:div w:id="68189500">
              <w:marLeft w:val="0"/>
              <w:marRight w:val="0"/>
              <w:marTop w:val="0"/>
              <w:marBottom w:val="0"/>
              <w:divBdr>
                <w:top w:val="none" w:sz="0" w:space="0" w:color="auto"/>
                <w:left w:val="none" w:sz="0" w:space="0" w:color="auto"/>
                <w:bottom w:val="none" w:sz="0" w:space="0" w:color="auto"/>
                <w:right w:val="none" w:sz="0" w:space="0" w:color="auto"/>
              </w:divBdr>
            </w:div>
          </w:divsChild>
        </w:div>
        <w:div w:id="56713123">
          <w:marLeft w:val="0"/>
          <w:marRight w:val="0"/>
          <w:marTop w:val="0"/>
          <w:marBottom w:val="0"/>
          <w:divBdr>
            <w:top w:val="single" w:sz="6" w:space="0" w:color="DADADA"/>
            <w:left w:val="none" w:sz="0" w:space="0" w:color="auto"/>
            <w:bottom w:val="none" w:sz="0" w:space="0" w:color="auto"/>
            <w:right w:val="none" w:sz="0" w:space="0" w:color="auto"/>
          </w:divBdr>
          <w:divsChild>
            <w:div w:id="1556504102">
              <w:marLeft w:val="0"/>
              <w:marRight w:val="0"/>
              <w:marTop w:val="0"/>
              <w:marBottom w:val="0"/>
              <w:divBdr>
                <w:top w:val="none" w:sz="0" w:space="0" w:color="auto"/>
                <w:left w:val="none" w:sz="0" w:space="0" w:color="auto"/>
                <w:bottom w:val="none" w:sz="0" w:space="0" w:color="auto"/>
                <w:right w:val="none" w:sz="0" w:space="0" w:color="auto"/>
              </w:divBdr>
            </w:div>
            <w:div w:id="60717311">
              <w:marLeft w:val="0"/>
              <w:marRight w:val="0"/>
              <w:marTop w:val="0"/>
              <w:marBottom w:val="0"/>
              <w:divBdr>
                <w:top w:val="none" w:sz="0" w:space="0" w:color="auto"/>
                <w:left w:val="none" w:sz="0" w:space="0" w:color="auto"/>
                <w:bottom w:val="none" w:sz="0" w:space="0" w:color="auto"/>
                <w:right w:val="none" w:sz="0" w:space="0" w:color="auto"/>
              </w:divBdr>
            </w:div>
          </w:divsChild>
        </w:div>
        <w:div w:id="962275698">
          <w:marLeft w:val="0"/>
          <w:marRight w:val="0"/>
          <w:marTop w:val="0"/>
          <w:marBottom w:val="0"/>
          <w:divBdr>
            <w:top w:val="single" w:sz="6" w:space="0" w:color="DADADA"/>
            <w:left w:val="none" w:sz="0" w:space="0" w:color="auto"/>
            <w:bottom w:val="none" w:sz="0" w:space="0" w:color="auto"/>
            <w:right w:val="none" w:sz="0" w:space="0" w:color="auto"/>
          </w:divBdr>
          <w:divsChild>
            <w:div w:id="1525169220">
              <w:marLeft w:val="0"/>
              <w:marRight w:val="0"/>
              <w:marTop w:val="0"/>
              <w:marBottom w:val="0"/>
              <w:divBdr>
                <w:top w:val="none" w:sz="0" w:space="0" w:color="auto"/>
                <w:left w:val="none" w:sz="0" w:space="0" w:color="auto"/>
                <w:bottom w:val="none" w:sz="0" w:space="0" w:color="auto"/>
                <w:right w:val="none" w:sz="0" w:space="0" w:color="auto"/>
              </w:divBdr>
            </w:div>
            <w:div w:id="2072532359">
              <w:marLeft w:val="0"/>
              <w:marRight w:val="0"/>
              <w:marTop w:val="0"/>
              <w:marBottom w:val="0"/>
              <w:divBdr>
                <w:top w:val="none" w:sz="0" w:space="0" w:color="auto"/>
                <w:left w:val="none" w:sz="0" w:space="0" w:color="auto"/>
                <w:bottom w:val="none" w:sz="0" w:space="0" w:color="auto"/>
                <w:right w:val="none" w:sz="0" w:space="0" w:color="auto"/>
              </w:divBdr>
            </w:div>
          </w:divsChild>
        </w:div>
        <w:div w:id="1224489503">
          <w:marLeft w:val="0"/>
          <w:marRight w:val="0"/>
          <w:marTop w:val="0"/>
          <w:marBottom w:val="0"/>
          <w:divBdr>
            <w:top w:val="single" w:sz="6" w:space="0" w:color="DADADA"/>
            <w:left w:val="none" w:sz="0" w:space="0" w:color="auto"/>
            <w:bottom w:val="none" w:sz="0" w:space="0" w:color="auto"/>
            <w:right w:val="none" w:sz="0" w:space="0" w:color="auto"/>
          </w:divBdr>
          <w:divsChild>
            <w:div w:id="1431660358">
              <w:marLeft w:val="0"/>
              <w:marRight w:val="0"/>
              <w:marTop w:val="0"/>
              <w:marBottom w:val="0"/>
              <w:divBdr>
                <w:top w:val="none" w:sz="0" w:space="0" w:color="auto"/>
                <w:left w:val="none" w:sz="0" w:space="0" w:color="auto"/>
                <w:bottom w:val="none" w:sz="0" w:space="0" w:color="auto"/>
                <w:right w:val="none" w:sz="0" w:space="0" w:color="auto"/>
              </w:divBdr>
            </w:div>
            <w:div w:id="531000753">
              <w:marLeft w:val="0"/>
              <w:marRight w:val="0"/>
              <w:marTop w:val="0"/>
              <w:marBottom w:val="0"/>
              <w:divBdr>
                <w:top w:val="none" w:sz="0" w:space="0" w:color="auto"/>
                <w:left w:val="none" w:sz="0" w:space="0" w:color="auto"/>
                <w:bottom w:val="none" w:sz="0" w:space="0" w:color="auto"/>
                <w:right w:val="none" w:sz="0" w:space="0" w:color="auto"/>
              </w:divBdr>
            </w:div>
          </w:divsChild>
        </w:div>
        <w:div w:id="1281304994">
          <w:marLeft w:val="0"/>
          <w:marRight w:val="0"/>
          <w:marTop w:val="0"/>
          <w:marBottom w:val="0"/>
          <w:divBdr>
            <w:top w:val="single" w:sz="6" w:space="0" w:color="DADADA"/>
            <w:left w:val="none" w:sz="0" w:space="0" w:color="auto"/>
            <w:bottom w:val="none" w:sz="0" w:space="0" w:color="auto"/>
            <w:right w:val="none" w:sz="0" w:space="0" w:color="auto"/>
          </w:divBdr>
          <w:divsChild>
            <w:div w:id="207645577">
              <w:marLeft w:val="0"/>
              <w:marRight w:val="0"/>
              <w:marTop w:val="0"/>
              <w:marBottom w:val="0"/>
              <w:divBdr>
                <w:top w:val="none" w:sz="0" w:space="0" w:color="auto"/>
                <w:left w:val="none" w:sz="0" w:space="0" w:color="auto"/>
                <w:bottom w:val="none" w:sz="0" w:space="0" w:color="auto"/>
                <w:right w:val="none" w:sz="0" w:space="0" w:color="auto"/>
              </w:divBdr>
            </w:div>
            <w:div w:id="113913541">
              <w:marLeft w:val="0"/>
              <w:marRight w:val="0"/>
              <w:marTop w:val="0"/>
              <w:marBottom w:val="0"/>
              <w:divBdr>
                <w:top w:val="none" w:sz="0" w:space="0" w:color="auto"/>
                <w:left w:val="none" w:sz="0" w:space="0" w:color="auto"/>
                <w:bottom w:val="none" w:sz="0" w:space="0" w:color="auto"/>
                <w:right w:val="none" w:sz="0" w:space="0" w:color="auto"/>
              </w:divBdr>
            </w:div>
          </w:divsChild>
        </w:div>
        <w:div w:id="1711763678">
          <w:marLeft w:val="0"/>
          <w:marRight w:val="0"/>
          <w:marTop w:val="0"/>
          <w:marBottom w:val="0"/>
          <w:divBdr>
            <w:top w:val="single" w:sz="6" w:space="0" w:color="DADADA"/>
            <w:left w:val="none" w:sz="0" w:space="0" w:color="auto"/>
            <w:bottom w:val="none" w:sz="0" w:space="0" w:color="auto"/>
            <w:right w:val="none" w:sz="0" w:space="0" w:color="auto"/>
          </w:divBdr>
          <w:divsChild>
            <w:div w:id="708338115">
              <w:marLeft w:val="0"/>
              <w:marRight w:val="0"/>
              <w:marTop w:val="0"/>
              <w:marBottom w:val="0"/>
              <w:divBdr>
                <w:top w:val="none" w:sz="0" w:space="0" w:color="auto"/>
                <w:left w:val="none" w:sz="0" w:space="0" w:color="auto"/>
                <w:bottom w:val="none" w:sz="0" w:space="0" w:color="auto"/>
                <w:right w:val="none" w:sz="0" w:space="0" w:color="auto"/>
              </w:divBdr>
            </w:div>
            <w:div w:id="271132958">
              <w:marLeft w:val="0"/>
              <w:marRight w:val="0"/>
              <w:marTop w:val="0"/>
              <w:marBottom w:val="0"/>
              <w:divBdr>
                <w:top w:val="none" w:sz="0" w:space="0" w:color="auto"/>
                <w:left w:val="none" w:sz="0" w:space="0" w:color="auto"/>
                <w:bottom w:val="none" w:sz="0" w:space="0" w:color="auto"/>
                <w:right w:val="none" w:sz="0" w:space="0" w:color="auto"/>
              </w:divBdr>
            </w:div>
          </w:divsChild>
        </w:div>
        <w:div w:id="1540122522">
          <w:marLeft w:val="0"/>
          <w:marRight w:val="0"/>
          <w:marTop w:val="0"/>
          <w:marBottom w:val="0"/>
          <w:divBdr>
            <w:top w:val="single" w:sz="6" w:space="0" w:color="DADADA"/>
            <w:left w:val="none" w:sz="0" w:space="0" w:color="auto"/>
            <w:bottom w:val="none" w:sz="0" w:space="0" w:color="auto"/>
            <w:right w:val="none" w:sz="0" w:space="0" w:color="auto"/>
          </w:divBdr>
          <w:divsChild>
            <w:div w:id="1878278548">
              <w:marLeft w:val="0"/>
              <w:marRight w:val="0"/>
              <w:marTop w:val="0"/>
              <w:marBottom w:val="0"/>
              <w:divBdr>
                <w:top w:val="none" w:sz="0" w:space="0" w:color="auto"/>
                <w:left w:val="none" w:sz="0" w:space="0" w:color="auto"/>
                <w:bottom w:val="none" w:sz="0" w:space="0" w:color="auto"/>
                <w:right w:val="none" w:sz="0" w:space="0" w:color="auto"/>
              </w:divBdr>
            </w:div>
            <w:div w:id="1133331963">
              <w:marLeft w:val="0"/>
              <w:marRight w:val="0"/>
              <w:marTop w:val="0"/>
              <w:marBottom w:val="0"/>
              <w:divBdr>
                <w:top w:val="none" w:sz="0" w:space="0" w:color="auto"/>
                <w:left w:val="none" w:sz="0" w:space="0" w:color="auto"/>
                <w:bottom w:val="none" w:sz="0" w:space="0" w:color="auto"/>
                <w:right w:val="none" w:sz="0" w:space="0" w:color="auto"/>
              </w:divBdr>
            </w:div>
          </w:divsChild>
        </w:div>
        <w:div w:id="592739512">
          <w:marLeft w:val="0"/>
          <w:marRight w:val="0"/>
          <w:marTop w:val="0"/>
          <w:marBottom w:val="0"/>
          <w:divBdr>
            <w:top w:val="single" w:sz="6" w:space="0" w:color="DADADA"/>
            <w:left w:val="none" w:sz="0" w:space="0" w:color="auto"/>
            <w:bottom w:val="none" w:sz="0" w:space="0" w:color="auto"/>
            <w:right w:val="none" w:sz="0" w:space="0" w:color="auto"/>
          </w:divBdr>
          <w:divsChild>
            <w:div w:id="1473329828">
              <w:marLeft w:val="0"/>
              <w:marRight w:val="0"/>
              <w:marTop w:val="0"/>
              <w:marBottom w:val="0"/>
              <w:divBdr>
                <w:top w:val="none" w:sz="0" w:space="0" w:color="auto"/>
                <w:left w:val="none" w:sz="0" w:space="0" w:color="auto"/>
                <w:bottom w:val="none" w:sz="0" w:space="0" w:color="auto"/>
                <w:right w:val="none" w:sz="0" w:space="0" w:color="auto"/>
              </w:divBdr>
            </w:div>
            <w:div w:id="348064416">
              <w:marLeft w:val="0"/>
              <w:marRight w:val="0"/>
              <w:marTop w:val="0"/>
              <w:marBottom w:val="0"/>
              <w:divBdr>
                <w:top w:val="none" w:sz="0" w:space="0" w:color="auto"/>
                <w:left w:val="none" w:sz="0" w:space="0" w:color="auto"/>
                <w:bottom w:val="none" w:sz="0" w:space="0" w:color="auto"/>
                <w:right w:val="none" w:sz="0" w:space="0" w:color="auto"/>
              </w:divBdr>
            </w:div>
          </w:divsChild>
        </w:div>
        <w:div w:id="414087433">
          <w:marLeft w:val="0"/>
          <w:marRight w:val="0"/>
          <w:marTop w:val="0"/>
          <w:marBottom w:val="0"/>
          <w:divBdr>
            <w:top w:val="single" w:sz="6" w:space="0" w:color="DADADA"/>
            <w:left w:val="none" w:sz="0" w:space="0" w:color="auto"/>
            <w:bottom w:val="none" w:sz="0" w:space="0" w:color="auto"/>
            <w:right w:val="none" w:sz="0" w:space="0" w:color="auto"/>
          </w:divBdr>
          <w:divsChild>
            <w:div w:id="394010384">
              <w:marLeft w:val="0"/>
              <w:marRight w:val="0"/>
              <w:marTop w:val="0"/>
              <w:marBottom w:val="0"/>
              <w:divBdr>
                <w:top w:val="none" w:sz="0" w:space="0" w:color="auto"/>
                <w:left w:val="none" w:sz="0" w:space="0" w:color="auto"/>
                <w:bottom w:val="none" w:sz="0" w:space="0" w:color="auto"/>
                <w:right w:val="none" w:sz="0" w:space="0" w:color="auto"/>
              </w:divBdr>
            </w:div>
            <w:div w:id="1309479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774846">
      <w:bodyDiv w:val="1"/>
      <w:marLeft w:val="0"/>
      <w:marRight w:val="0"/>
      <w:marTop w:val="0"/>
      <w:marBottom w:val="0"/>
      <w:divBdr>
        <w:top w:val="none" w:sz="0" w:space="0" w:color="auto"/>
        <w:left w:val="none" w:sz="0" w:space="0" w:color="auto"/>
        <w:bottom w:val="none" w:sz="0" w:space="0" w:color="auto"/>
        <w:right w:val="none" w:sz="0" w:space="0" w:color="auto"/>
      </w:divBdr>
    </w:div>
    <w:div w:id="703217106">
      <w:bodyDiv w:val="1"/>
      <w:marLeft w:val="0"/>
      <w:marRight w:val="0"/>
      <w:marTop w:val="0"/>
      <w:marBottom w:val="0"/>
      <w:divBdr>
        <w:top w:val="none" w:sz="0" w:space="0" w:color="auto"/>
        <w:left w:val="none" w:sz="0" w:space="0" w:color="auto"/>
        <w:bottom w:val="none" w:sz="0" w:space="0" w:color="auto"/>
        <w:right w:val="none" w:sz="0" w:space="0" w:color="auto"/>
      </w:divBdr>
      <w:divsChild>
        <w:div w:id="263004194">
          <w:marLeft w:val="45"/>
          <w:marRight w:val="45"/>
          <w:marTop w:val="0"/>
          <w:marBottom w:val="0"/>
          <w:divBdr>
            <w:top w:val="none" w:sz="0" w:space="0" w:color="auto"/>
            <w:left w:val="none" w:sz="0" w:space="0" w:color="auto"/>
            <w:bottom w:val="single" w:sz="6" w:space="1" w:color="0033FF"/>
            <w:right w:val="none" w:sz="0" w:space="0" w:color="auto"/>
          </w:divBdr>
        </w:div>
        <w:div w:id="1085765658">
          <w:marLeft w:val="45"/>
          <w:marRight w:val="45"/>
          <w:marTop w:val="0"/>
          <w:marBottom w:val="0"/>
          <w:divBdr>
            <w:top w:val="none" w:sz="0" w:space="0" w:color="auto"/>
            <w:left w:val="none" w:sz="0" w:space="0" w:color="auto"/>
            <w:bottom w:val="single" w:sz="6" w:space="1" w:color="0033FF"/>
            <w:right w:val="none" w:sz="0" w:space="0" w:color="auto"/>
          </w:divBdr>
        </w:div>
        <w:div w:id="548808264">
          <w:marLeft w:val="45"/>
          <w:marRight w:val="45"/>
          <w:marTop w:val="0"/>
          <w:marBottom w:val="0"/>
          <w:divBdr>
            <w:top w:val="none" w:sz="0" w:space="0" w:color="auto"/>
            <w:left w:val="none" w:sz="0" w:space="0" w:color="auto"/>
            <w:bottom w:val="single" w:sz="6" w:space="1" w:color="0033FF"/>
            <w:right w:val="none" w:sz="0" w:space="0" w:color="auto"/>
          </w:divBdr>
        </w:div>
        <w:div w:id="569467889">
          <w:marLeft w:val="45"/>
          <w:marRight w:val="45"/>
          <w:marTop w:val="0"/>
          <w:marBottom w:val="0"/>
          <w:divBdr>
            <w:top w:val="none" w:sz="0" w:space="0" w:color="auto"/>
            <w:left w:val="none" w:sz="0" w:space="0" w:color="auto"/>
            <w:bottom w:val="single" w:sz="6" w:space="1" w:color="0033FF"/>
            <w:right w:val="none" w:sz="0" w:space="0" w:color="auto"/>
          </w:divBdr>
        </w:div>
        <w:div w:id="1153990262">
          <w:marLeft w:val="45"/>
          <w:marRight w:val="45"/>
          <w:marTop w:val="0"/>
          <w:marBottom w:val="0"/>
          <w:divBdr>
            <w:top w:val="none" w:sz="0" w:space="0" w:color="auto"/>
            <w:left w:val="none" w:sz="0" w:space="0" w:color="auto"/>
            <w:bottom w:val="single" w:sz="6" w:space="1" w:color="0033FF"/>
            <w:right w:val="none" w:sz="0" w:space="0" w:color="auto"/>
          </w:divBdr>
        </w:div>
      </w:divsChild>
    </w:div>
    <w:div w:id="714743931">
      <w:bodyDiv w:val="1"/>
      <w:marLeft w:val="0"/>
      <w:marRight w:val="0"/>
      <w:marTop w:val="0"/>
      <w:marBottom w:val="0"/>
      <w:divBdr>
        <w:top w:val="none" w:sz="0" w:space="0" w:color="auto"/>
        <w:left w:val="none" w:sz="0" w:space="0" w:color="auto"/>
        <w:bottom w:val="none" w:sz="0" w:space="0" w:color="auto"/>
        <w:right w:val="none" w:sz="0" w:space="0" w:color="auto"/>
      </w:divBdr>
      <w:divsChild>
        <w:div w:id="1245382616">
          <w:marLeft w:val="45"/>
          <w:marRight w:val="45"/>
          <w:marTop w:val="0"/>
          <w:marBottom w:val="0"/>
          <w:divBdr>
            <w:top w:val="none" w:sz="0" w:space="0" w:color="auto"/>
            <w:left w:val="none" w:sz="0" w:space="0" w:color="auto"/>
            <w:bottom w:val="single" w:sz="6" w:space="1" w:color="0033FF"/>
            <w:right w:val="none" w:sz="0" w:space="0" w:color="auto"/>
          </w:divBdr>
        </w:div>
        <w:div w:id="1768379334">
          <w:marLeft w:val="45"/>
          <w:marRight w:val="45"/>
          <w:marTop w:val="0"/>
          <w:marBottom w:val="0"/>
          <w:divBdr>
            <w:top w:val="none" w:sz="0" w:space="0" w:color="auto"/>
            <w:left w:val="none" w:sz="0" w:space="0" w:color="auto"/>
            <w:bottom w:val="single" w:sz="6" w:space="1" w:color="0033FF"/>
            <w:right w:val="none" w:sz="0" w:space="0" w:color="auto"/>
          </w:divBdr>
        </w:div>
        <w:div w:id="1821923521">
          <w:marLeft w:val="45"/>
          <w:marRight w:val="45"/>
          <w:marTop w:val="0"/>
          <w:marBottom w:val="0"/>
          <w:divBdr>
            <w:top w:val="none" w:sz="0" w:space="0" w:color="auto"/>
            <w:left w:val="none" w:sz="0" w:space="0" w:color="auto"/>
            <w:bottom w:val="single" w:sz="6" w:space="1" w:color="0033FF"/>
            <w:right w:val="none" w:sz="0" w:space="0" w:color="auto"/>
          </w:divBdr>
        </w:div>
        <w:div w:id="362369041">
          <w:marLeft w:val="45"/>
          <w:marRight w:val="45"/>
          <w:marTop w:val="0"/>
          <w:marBottom w:val="0"/>
          <w:divBdr>
            <w:top w:val="none" w:sz="0" w:space="0" w:color="auto"/>
            <w:left w:val="none" w:sz="0" w:space="0" w:color="auto"/>
            <w:bottom w:val="single" w:sz="6" w:space="1" w:color="0033FF"/>
            <w:right w:val="none" w:sz="0" w:space="0" w:color="auto"/>
          </w:divBdr>
        </w:div>
        <w:div w:id="921792714">
          <w:marLeft w:val="45"/>
          <w:marRight w:val="45"/>
          <w:marTop w:val="0"/>
          <w:marBottom w:val="0"/>
          <w:divBdr>
            <w:top w:val="none" w:sz="0" w:space="0" w:color="auto"/>
            <w:left w:val="none" w:sz="0" w:space="0" w:color="auto"/>
            <w:bottom w:val="single" w:sz="6" w:space="1" w:color="0033FF"/>
            <w:right w:val="none" w:sz="0" w:space="0" w:color="auto"/>
          </w:divBdr>
        </w:div>
      </w:divsChild>
    </w:div>
    <w:div w:id="715010245">
      <w:bodyDiv w:val="1"/>
      <w:marLeft w:val="0"/>
      <w:marRight w:val="0"/>
      <w:marTop w:val="0"/>
      <w:marBottom w:val="0"/>
      <w:divBdr>
        <w:top w:val="none" w:sz="0" w:space="0" w:color="auto"/>
        <w:left w:val="none" w:sz="0" w:space="0" w:color="auto"/>
        <w:bottom w:val="none" w:sz="0" w:space="0" w:color="auto"/>
        <w:right w:val="none" w:sz="0" w:space="0" w:color="auto"/>
      </w:divBdr>
      <w:divsChild>
        <w:div w:id="1426071943">
          <w:marLeft w:val="0"/>
          <w:marRight w:val="0"/>
          <w:marTop w:val="0"/>
          <w:marBottom w:val="0"/>
          <w:divBdr>
            <w:top w:val="none" w:sz="0" w:space="0" w:color="auto"/>
            <w:left w:val="none" w:sz="0" w:space="0" w:color="auto"/>
            <w:bottom w:val="none" w:sz="0" w:space="0" w:color="auto"/>
            <w:right w:val="none" w:sz="0" w:space="0" w:color="auto"/>
          </w:divBdr>
        </w:div>
        <w:div w:id="1465390315">
          <w:marLeft w:val="0"/>
          <w:marRight w:val="0"/>
          <w:marTop w:val="330"/>
          <w:marBottom w:val="0"/>
          <w:divBdr>
            <w:top w:val="none" w:sz="0" w:space="0" w:color="auto"/>
            <w:left w:val="none" w:sz="0" w:space="0" w:color="auto"/>
            <w:bottom w:val="none" w:sz="0" w:space="0" w:color="auto"/>
            <w:right w:val="none" w:sz="0" w:space="0" w:color="auto"/>
          </w:divBdr>
        </w:div>
        <w:div w:id="268777625">
          <w:marLeft w:val="0"/>
          <w:marRight w:val="0"/>
          <w:marTop w:val="540"/>
          <w:marBottom w:val="0"/>
          <w:divBdr>
            <w:top w:val="none" w:sz="0" w:space="0" w:color="auto"/>
            <w:left w:val="none" w:sz="0" w:space="0" w:color="auto"/>
            <w:bottom w:val="none" w:sz="0" w:space="0" w:color="auto"/>
            <w:right w:val="none" w:sz="0" w:space="0" w:color="auto"/>
          </w:divBdr>
          <w:divsChild>
            <w:div w:id="2037730550">
              <w:marLeft w:val="0"/>
              <w:marRight w:val="0"/>
              <w:marTop w:val="0"/>
              <w:marBottom w:val="0"/>
              <w:divBdr>
                <w:top w:val="none" w:sz="0" w:space="0" w:color="auto"/>
                <w:left w:val="none" w:sz="0" w:space="0" w:color="auto"/>
                <w:bottom w:val="none" w:sz="0" w:space="0" w:color="auto"/>
                <w:right w:val="none" w:sz="0" w:space="0" w:color="auto"/>
              </w:divBdr>
            </w:div>
          </w:divsChild>
        </w:div>
        <w:div w:id="1277447544">
          <w:marLeft w:val="0"/>
          <w:marRight w:val="0"/>
          <w:marTop w:val="540"/>
          <w:marBottom w:val="0"/>
          <w:divBdr>
            <w:top w:val="none" w:sz="0" w:space="0" w:color="auto"/>
            <w:left w:val="none" w:sz="0" w:space="0" w:color="auto"/>
            <w:bottom w:val="none" w:sz="0" w:space="0" w:color="auto"/>
            <w:right w:val="none" w:sz="0" w:space="0" w:color="auto"/>
          </w:divBdr>
        </w:div>
        <w:div w:id="78718462">
          <w:marLeft w:val="0"/>
          <w:marRight w:val="0"/>
          <w:marTop w:val="330"/>
          <w:marBottom w:val="0"/>
          <w:divBdr>
            <w:top w:val="none" w:sz="0" w:space="0" w:color="auto"/>
            <w:left w:val="none" w:sz="0" w:space="0" w:color="auto"/>
            <w:bottom w:val="none" w:sz="0" w:space="0" w:color="auto"/>
            <w:right w:val="none" w:sz="0" w:space="0" w:color="auto"/>
          </w:divBdr>
        </w:div>
        <w:div w:id="510608898">
          <w:marLeft w:val="0"/>
          <w:marRight w:val="0"/>
          <w:marTop w:val="330"/>
          <w:marBottom w:val="0"/>
          <w:divBdr>
            <w:top w:val="none" w:sz="0" w:space="0" w:color="auto"/>
            <w:left w:val="none" w:sz="0" w:space="0" w:color="auto"/>
            <w:bottom w:val="none" w:sz="0" w:space="0" w:color="auto"/>
            <w:right w:val="none" w:sz="0" w:space="0" w:color="auto"/>
          </w:divBdr>
        </w:div>
        <w:div w:id="1201240886">
          <w:marLeft w:val="0"/>
          <w:marRight w:val="0"/>
          <w:marTop w:val="540"/>
          <w:marBottom w:val="0"/>
          <w:divBdr>
            <w:top w:val="none" w:sz="0" w:space="0" w:color="auto"/>
            <w:left w:val="none" w:sz="0" w:space="0" w:color="auto"/>
            <w:bottom w:val="none" w:sz="0" w:space="0" w:color="auto"/>
            <w:right w:val="none" w:sz="0" w:space="0" w:color="auto"/>
          </w:divBdr>
          <w:divsChild>
            <w:div w:id="1611011355">
              <w:marLeft w:val="0"/>
              <w:marRight w:val="0"/>
              <w:marTop w:val="0"/>
              <w:marBottom w:val="0"/>
              <w:divBdr>
                <w:top w:val="none" w:sz="0" w:space="0" w:color="auto"/>
                <w:left w:val="none" w:sz="0" w:space="0" w:color="auto"/>
                <w:bottom w:val="none" w:sz="0" w:space="0" w:color="auto"/>
                <w:right w:val="none" w:sz="0" w:space="0" w:color="auto"/>
              </w:divBdr>
            </w:div>
          </w:divsChild>
        </w:div>
        <w:div w:id="1782610433">
          <w:marLeft w:val="0"/>
          <w:marRight w:val="0"/>
          <w:marTop w:val="540"/>
          <w:marBottom w:val="0"/>
          <w:divBdr>
            <w:top w:val="none" w:sz="0" w:space="0" w:color="auto"/>
            <w:left w:val="none" w:sz="0" w:space="0" w:color="auto"/>
            <w:bottom w:val="none" w:sz="0" w:space="0" w:color="auto"/>
            <w:right w:val="none" w:sz="0" w:space="0" w:color="auto"/>
          </w:divBdr>
        </w:div>
        <w:div w:id="303437791">
          <w:marLeft w:val="0"/>
          <w:marRight w:val="0"/>
          <w:marTop w:val="330"/>
          <w:marBottom w:val="0"/>
          <w:divBdr>
            <w:top w:val="none" w:sz="0" w:space="0" w:color="auto"/>
            <w:left w:val="none" w:sz="0" w:space="0" w:color="auto"/>
            <w:bottom w:val="none" w:sz="0" w:space="0" w:color="auto"/>
            <w:right w:val="none" w:sz="0" w:space="0" w:color="auto"/>
          </w:divBdr>
        </w:div>
        <w:div w:id="516698856">
          <w:marLeft w:val="0"/>
          <w:marRight w:val="0"/>
          <w:marTop w:val="540"/>
          <w:marBottom w:val="0"/>
          <w:divBdr>
            <w:top w:val="none" w:sz="0" w:space="0" w:color="auto"/>
            <w:left w:val="none" w:sz="0" w:space="0" w:color="auto"/>
            <w:bottom w:val="none" w:sz="0" w:space="0" w:color="auto"/>
            <w:right w:val="none" w:sz="0" w:space="0" w:color="auto"/>
          </w:divBdr>
          <w:divsChild>
            <w:div w:id="1197232401">
              <w:marLeft w:val="0"/>
              <w:marRight w:val="0"/>
              <w:marTop w:val="0"/>
              <w:marBottom w:val="0"/>
              <w:divBdr>
                <w:top w:val="none" w:sz="0" w:space="0" w:color="auto"/>
                <w:left w:val="none" w:sz="0" w:space="0" w:color="auto"/>
                <w:bottom w:val="none" w:sz="0" w:space="0" w:color="auto"/>
                <w:right w:val="none" w:sz="0" w:space="0" w:color="auto"/>
              </w:divBdr>
            </w:div>
          </w:divsChild>
        </w:div>
        <w:div w:id="1992709690">
          <w:marLeft w:val="0"/>
          <w:marRight w:val="0"/>
          <w:marTop w:val="540"/>
          <w:marBottom w:val="0"/>
          <w:divBdr>
            <w:top w:val="none" w:sz="0" w:space="0" w:color="auto"/>
            <w:left w:val="none" w:sz="0" w:space="0" w:color="auto"/>
            <w:bottom w:val="none" w:sz="0" w:space="0" w:color="auto"/>
            <w:right w:val="none" w:sz="0" w:space="0" w:color="auto"/>
          </w:divBdr>
        </w:div>
        <w:div w:id="315258846">
          <w:marLeft w:val="0"/>
          <w:marRight w:val="0"/>
          <w:marTop w:val="330"/>
          <w:marBottom w:val="0"/>
          <w:divBdr>
            <w:top w:val="none" w:sz="0" w:space="0" w:color="auto"/>
            <w:left w:val="none" w:sz="0" w:space="0" w:color="auto"/>
            <w:bottom w:val="none" w:sz="0" w:space="0" w:color="auto"/>
            <w:right w:val="none" w:sz="0" w:space="0" w:color="auto"/>
          </w:divBdr>
        </w:div>
        <w:div w:id="624845486">
          <w:marLeft w:val="0"/>
          <w:marRight w:val="0"/>
          <w:marTop w:val="330"/>
          <w:marBottom w:val="0"/>
          <w:divBdr>
            <w:top w:val="none" w:sz="0" w:space="0" w:color="auto"/>
            <w:left w:val="none" w:sz="0" w:space="0" w:color="auto"/>
            <w:bottom w:val="none" w:sz="0" w:space="0" w:color="auto"/>
            <w:right w:val="none" w:sz="0" w:space="0" w:color="auto"/>
          </w:divBdr>
        </w:div>
        <w:div w:id="1603028777">
          <w:marLeft w:val="0"/>
          <w:marRight w:val="0"/>
          <w:marTop w:val="330"/>
          <w:marBottom w:val="0"/>
          <w:divBdr>
            <w:top w:val="none" w:sz="0" w:space="0" w:color="auto"/>
            <w:left w:val="none" w:sz="0" w:space="0" w:color="auto"/>
            <w:bottom w:val="none" w:sz="0" w:space="0" w:color="auto"/>
            <w:right w:val="none" w:sz="0" w:space="0" w:color="auto"/>
          </w:divBdr>
        </w:div>
        <w:div w:id="182912104">
          <w:marLeft w:val="0"/>
          <w:marRight w:val="0"/>
          <w:marTop w:val="330"/>
          <w:marBottom w:val="0"/>
          <w:divBdr>
            <w:top w:val="none" w:sz="0" w:space="0" w:color="auto"/>
            <w:left w:val="none" w:sz="0" w:space="0" w:color="auto"/>
            <w:bottom w:val="none" w:sz="0" w:space="0" w:color="auto"/>
            <w:right w:val="none" w:sz="0" w:space="0" w:color="auto"/>
          </w:divBdr>
        </w:div>
        <w:div w:id="1421292352">
          <w:marLeft w:val="0"/>
          <w:marRight w:val="0"/>
          <w:marTop w:val="540"/>
          <w:marBottom w:val="0"/>
          <w:divBdr>
            <w:top w:val="none" w:sz="0" w:space="0" w:color="auto"/>
            <w:left w:val="none" w:sz="0" w:space="0" w:color="auto"/>
            <w:bottom w:val="none" w:sz="0" w:space="0" w:color="auto"/>
            <w:right w:val="none" w:sz="0" w:space="0" w:color="auto"/>
          </w:divBdr>
          <w:divsChild>
            <w:div w:id="366611165">
              <w:marLeft w:val="0"/>
              <w:marRight w:val="0"/>
              <w:marTop w:val="0"/>
              <w:marBottom w:val="0"/>
              <w:divBdr>
                <w:top w:val="none" w:sz="0" w:space="0" w:color="auto"/>
                <w:left w:val="none" w:sz="0" w:space="0" w:color="auto"/>
                <w:bottom w:val="none" w:sz="0" w:space="0" w:color="auto"/>
                <w:right w:val="none" w:sz="0" w:space="0" w:color="auto"/>
              </w:divBdr>
            </w:div>
          </w:divsChild>
        </w:div>
        <w:div w:id="808784738">
          <w:marLeft w:val="0"/>
          <w:marRight w:val="0"/>
          <w:marTop w:val="540"/>
          <w:marBottom w:val="0"/>
          <w:divBdr>
            <w:top w:val="none" w:sz="0" w:space="0" w:color="auto"/>
            <w:left w:val="none" w:sz="0" w:space="0" w:color="auto"/>
            <w:bottom w:val="none" w:sz="0" w:space="0" w:color="auto"/>
            <w:right w:val="none" w:sz="0" w:space="0" w:color="auto"/>
          </w:divBdr>
        </w:div>
      </w:divsChild>
    </w:div>
    <w:div w:id="717977547">
      <w:bodyDiv w:val="1"/>
      <w:marLeft w:val="0"/>
      <w:marRight w:val="0"/>
      <w:marTop w:val="0"/>
      <w:marBottom w:val="0"/>
      <w:divBdr>
        <w:top w:val="none" w:sz="0" w:space="0" w:color="auto"/>
        <w:left w:val="none" w:sz="0" w:space="0" w:color="auto"/>
        <w:bottom w:val="none" w:sz="0" w:space="0" w:color="auto"/>
        <w:right w:val="none" w:sz="0" w:space="0" w:color="auto"/>
      </w:divBdr>
    </w:div>
    <w:div w:id="736822100">
      <w:bodyDiv w:val="1"/>
      <w:marLeft w:val="0"/>
      <w:marRight w:val="0"/>
      <w:marTop w:val="0"/>
      <w:marBottom w:val="0"/>
      <w:divBdr>
        <w:top w:val="none" w:sz="0" w:space="0" w:color="auto"/>
        <w:left w:val="none" w:sz="0" w:space="0" w:color="auto"/>
        <w:bottom w:val="none" w:sz="0" w:space="0" w:color="auto"/>
        <w:right w:val="none" w:sz="0" w:space="0" w:color="auto"/>
      </w:divBdr>
    </w:div>
    <w:div w:id="766541795">
      <w:bodyDiv w:val="1"/>
      <w:marLeft w:val="0"/>
      <w:marRight w:val="0"/>
      <w:marTop w:val="0"/>
      <w:marBottom w:val="0"/>
      <w:divBdr>
        <w:top w:val="none" w:sz="0" w:space="0" w:color="auto"/>
        <w:left w:val="none" w:sz="0" w:space="0" w:color="auto"/>
        <w:bottom w:val="none" w:sz="0" w:space="0" w:color="auto"/>
        <w:right w:val="none" w:sz="0" w:space="0" w:color="auto"/>
      </w:divBdr>
    </w:div>
    <w:div w:id="772675221">
      <w:bodyDiv w:val="1"/>
      <w:marLeft w:val="0"/>
      <w:marRight w:val="0"/>
      <w:marTop w:val="0"/>
      <w:marBottom w:val="0"/>
      <w:divBdr>
        <w:top w:val="none" w:sz="0" w:space="0" w:color="auto"/>
        <w:left w:val="none" w:sz="0" w:space="0" w:color="auto"/>
        <w:bottom w:val="none" w:sz="0" w:space="0" w:color="auto"/>
        <w:right w:val="none" w:sz="0" w:space="0" w:color="auto"/>
      </w:divBdr>
      <w:divsChild>
        <w:div w:id="835998323">
          <w:marLeft w:val="0"/>
          <w:marRight w:val="0"/>
          <w:marTop w:val="0"/>
          <w:marBottom w:val="0"/>
          <w:divBdr>
            <w:top w:val="single" w:sz="6" w:space="0" w:color="DADADA"/>
            <w:left w:val="none" w:sz="0" w:space="0" w:color="auto"/>
            <w:bottom w:val="none" w:sz="0" w:space="0" w:color="auto"/>
            <w:right w:val="none" w:sz="0" w:space="0" w:color="auto"/>
          </w:divBdr>
          <w:divsChild>
            <w:div w:id="1087309099">
              <w:marLeft w:val="0"/>
              <w:marRight w:val="0"/>
              <w:marTop w:val="0"/>
              <w:marBottom w:val="0"/>
              <w:divBdr>
                <w:top w:val="none" w:sz="0" w:space="0" w:color="auto"/>
                <w:left w:val="none" w:sz="0" w:space="0" w:color="auto"/>
                <w:bottom w:val="none" w:sz="0" w:space="0" w:color="auto"/>
                <w:right w:val="none" w:sz="0" w:space="0" w:color="auto"/>
              </w:divBdr>
            </w:div>
            <w:div w:id="236869679">
              <w:marLeft w:val="0"/>
              <w:marRight w:val="0"/>
              <w:marTop w:val="0"/>
              <w:marBottom w:val="0"/>
              <w:divBdr>
                <w:top w:val="none" w:sz="0" w:space="0" w:color="auto"/>
                <w:left w:val="none" w:sz="0" w:space="0" w:color="auto"/>
                <w:bottom w:val="none" w:sz="0" w:space="0" w:color="auto"/>
                <w:right w:val="none" w:sz="0" w:space="0" w:color="auto"/>
              </w:divBdr>
            </w:div>
          </w:divsChild>
        </w:div>
        <w:div w:id="369065066">
          <w:marLeft w:val="0"/>
          <w:marRight w:val="0"/>
          <w:marTop w:val="0"/>
          <w:marBottom w:val="0"/>
          <w:divBdr>
            <w:top w:val="single" w:sz="6" w:space="0" w:color="DADADA"/>
            <w:left w:val="none" w:sz="0" w:space="0" w:color="auto"/>
            <w:bottom w:val="none" w:sz="0" w:space="0" w:color="auto"/>
            <w:right w:val="none" w:sz="0" w:space="0" w:color="auto"/>
          </w:divBdr>
          <w:divsChild>
            <w:div w:id="1411465018">
              <w:marLeft w:val="0"/>
              <w:marRight w:val="0"/>
              <w:marTop w:val="0"/>
              <w:marBottom w:val="0"/>
              <w:divBdr>
                <w:top w:val="none" w:sz="0" w:space="0" w:color="auto"/>
                <w:left w:val="none" w:sz="0" w:space="0" w:color="auto"/>
                <w:bottom w:val="none" w:sz="0" w:space="0" w:color="auto"/>
                <w:right w:val="none" w:sz="0" w:space="0" w:color="auto"/>
              </w:divBdr>
            </w:div>
            <w:div w:id="1237476022">
              <w:marLeft w:val="0"/>
              <w:marRight w:val="0"/>
              <w:marTop w:val="0"/>
              <w:marBottom w:val="0"/>
              <w:divBdr>
                <w:top w:val="none" w:sz="0" w:space="0" w:color="auto"/>
                <w:left w:val="none" w:sz="0" w:space="0" w:color="auto"/>
                <w:bottom w:val="none" w:sz="0" w:space="0" w:color="auto"/>
                <w:right w:val="none" w:sz="0" w:space="0" w:color="auto"/>
              </w:divBdr>
            </w:div>
          </w:divsChild>
        </w:div>
        <w:div w:id="1565919052">
          <w:marLeft w:val="0"/>
          <w:marRight w:val="0"/>
          <w:marTop w:val="0"/>
          <w:marBottom w:val="0"/>
          <w:divBdr>
            <w:top w:val="single" w:sz="6" w:space="0" w:color="DADADA"/>
            <w:left w:val="none" w:sz="0" w:space="0" w:color="auto"/>
            <w:bottom w:val="none" w:sz="0" w:space="0" w:color="auto"/>
            <w:right w:val="none" w:sz="0" w:space="0" w:color="auto"/>
          </w:divBdr>
          <w:divsChild>
            <w:div w:id="180556481">
              <w:marLeft w:val="0"/>
              <w:marRight w:val="0"/>
              <w:marTop w:val="0"/>
              <w:marBottom w:val="0"/>
              <w:divBdr>
                <w:top w:val="none" w:sz="0" w:space="0" w:color="auto"/>
                <w:left w:val="none" w:sz="0" w:space="0" w:color="auto"/>
                <w:bottom w:val="none" w:sz="0" w:space="0" w:color="auto"/>
                <w:right w:val="none" w:sz="0" w:space="0" w:color="auto"/>
              </w:divBdr>
            </w:div>
            <w:div w:id="1910580065">
              <w:marLeft w:val="0"/>
              <w:marRight w:val="0"/>
              <w:marTop w:val="0"/>
              <w:marBottom w:val="0"/>
              <w:divBdr>
                <w:top w:val="none" w:sz="0" w:space="0" w:color="auto"/>
                <w:left w:val="none" w:sz="0" w:space="0" w:color="auto"/>
                <w:bottom w:val="none" w:sz="0" w:space="0" w:color="auto"/>
                <w:right w:val="none" w:sz="0" w:space="0" w:color="auto"/>
              </w:divBdr>
            </w:div>
          </w:divsChild>
        </w:div>
        <w:div w:id="267664265">
          <w:marLeft w:val="0"/>
          <w:marRight w:val="0"/>
          <w:marTop w:val="0"/>
          <w:marBottom w:val="0"/>
          <w:divBdr>
            <w:top w:val="single" w:sz="6" w:space="0" w:color="DADADA"/>
            <w:left w:val="none" w:sz="0" w:space="0" w:color="auto"/>
            <w:bottom w:val="none" w:sz="0" w:space="0" w:color="auto"/>
            <w:right w:val="none" w:sz="0" w:space="0" w:color="auto"/>
          </w:divBdr>
          <w:divsChild>
            <w:div w:id="904029684">
              <w:marLeft w:val="0"/>
              <w:marRight w:val="0"/>
              <w:marTop w:val="0"/>
              <w:marBottom w:val="0"/>
              <w:divBdr>
                <w:top w:val="none" w:sz="0" w:space="0" w:color="auto"/>
                <w:left w:val="none" w:sz="0" w:space="0" w:color="auto"/>
                <w:bottom w:val="none" w:sz="0" w:space="0" w:color="auto"/>
                <w:right w:val="none" w:sz="0" w:space="0" w:color="auto"/>
              </w:divBdr>
            </w:div>
            <w:div w:id="1657610896">
              <w:marLeft w:val="0"/>
              <w:marRight w:val="0"/>
              <w:marTop w:val="0"/>
              <w:marBottom w:val="0"/>
              <w:divBdr>
                <w:top w:val="none" w:sz="0" w:space="0" w:color="auto"/>
                <w:left w:val="none" w:sz="0" w:space="0" w:color="auto"/>
                <w:bottom w:val="none" w:sz="0" w:space="0" w:color="auto"/>
                <w:right w:val="none" w:sz="0" w:space="0" w:color="auto"/>
              </w:divBdr>
            </w:div>
          </w:divsChild>
        </w:div>
        <w:div w:id="1288002669">
          <w:marLeft w:val="0"/>
          <w:marRight w:val="0"/>
          <w:marTop w:val="0"/>
          <w:marBottom w:val="0"/>
          <w:divBdr>
            <w:top w:val="single" w:sz="6" w:space="0" w:color="DADADA"/>
            <w:left w:val="none" w:sz="0" w:space="0" w:color="auto"/>
            <w:bottom w:val="none" w:sz="0" w:space="0" w:color="auto"/>
            <w:right w:val="none" w:sz="0" w:space="0" w:color="auto"/>
          </w:divBdr>
          <w:divsChild>
            <w:div w:id="356783761">
              <w:marLeft w:val="0"/>
              <w:marRight w:val="0"/>
              <w:marTop w:val="0"/>
              <w:marBottom w:val="0"/>
              <w:divBdr>
                <w:top w:val="none" w:sz="0" w:space="0" w:color="auto"/>
                <w:left w:val="none" w:sz="0" w:space="0" w:color="auto"/>
                <w:bottom w:val="none" w:sz="0" w:space="0" w:color="auto"/>
                <w:right w:val="none" w:sz="0" w:space="0" w:color="auto"/>
              </w:divBdr>
            </w:div>
            <w:div w:id="252903696">
              <w:marLeft w:val="0"/>
              <w:marRight w:val="0"/>
              <w:marTop w:val="0"/>
              <w:marBottom w:val="0"/>
              <w:divBdr>
                <w:top w:val="none" w:sz="0" w:space="0" w:color="auto"/>
                <w:left w:val="none" w:sz="0" w:space="0" w:color="auto"/>
                <w:bottom w:val="none" w:sz="0" w:space="0" w:color="auto"/>
                <w:right w:val="none" w:sz="0" w:space="0" w:color="auto"/>
              </w:divBdr>
            </w:div>
          </w:divsChild>
        </w:div>
        <w:div w:id="917247810">
          <w:marLeft w:val="0"/>
          <w:marRight w:val="0"/>
          <w:marTop w:val="0"/>
          <w:marBottom w:val="0"/>
          <w:divBdr>
            <w:top w:val="single" w:sz="6" w:space="0" w:color="DADADA"/>
            <w:left w:val="none" w:sz="0" w:space="0" w:color="auto"/>
            <w:bottom w:val="none" w:sz="0" w:space="0" w:color="auto"/>
            <w:right w:val="none" w:sz="0" w:space="0" w:color="auto"/>
          </w:divBdr>
          <w:divsChild>
            <w:div w:id="619268718">
              <w:marLeft w:val="0"/>
              <w:marRight w:val="0"/>
              <w:marTop w:val="0"/>
              <w:marBottom w:val="0"/>
              <w:divBdr>
                <w:top w:val="none" w:sz="0" w:space="0" w:color="auto"/>
                <w:left w:val="none" w:sz="0" w:space="0" w:color="auto"/>
                <w:bottom w:val="none" w:sz="0" w:space="0" w:color="auto"/>
                <w:right w:val="none" w:sz="0" w:space="0" w:color="auto"/>
              </w:divBdr>
            </w:div>
            <w:div w:id="650066452">
              <w:marLeft w:val="0"/>
              <w:marRight w:val="0"/>
              <w:marTop w:val="0"/>
              <w:marBottom w:val="0"/>
              <w:divBdr>
                <w:top w:val="none" w:sz="0" w:space="0" w:color="auto"/>
                <w:left w:val="none" w:sz="0" w:space="0" w:color="auto"/>
                <w:bottom w:val="none" w:sz="0" w:space="0" w:color="auto"/>
                <w:right w:val="none" w:sz="0" w:space="0" w:color="auto"/>
              </w:divBdr>
            </w:div>
          </w:divsChild>
        </w:div>
        <w:div w:id="394083312">
          <w:marLeft w:val="0"/>
          <w:marRight w:val="0"/>
          <w:marTop w:val="0"/>
          <w:marBottom w:val="0"/>
          <w:divBdr>
            <w:top w:val="single" w:sz="6" w:space="0" w:color="DADADA"/>
            <w:left w:val="none" w:sz="0" w:space="0" w:color="auto"/>
            <w:bottom w:val="none" w:sz="0" w:space="0" w:color="auto"/>
            <w:right w:val="none" w:sz="0" w:space="0" w:color="auto"/>
          </w:divBdr>
          <w:divsChild>
            <w:div w:id="497965862">
              <w:marLeft w:val="0"/>
              <w:marRight w:val="0"/>
              <w:marTop w:val="0"/>
              <w:marBottom w:val="0"/>
              <w:divBdr>
                <w:top w:val="none" w:sz="0" w:space="0" w:color="auto"/>
                <w:left w:val="none" w:sz="0" w:space="0" w:color="auto"/>
                <w:bottom w:val="none" w:sz="0" w:space="0" w:color="auto"/>
                <w:right w:val="none" w:sz="0" w:space="0" w:color="auto"/>
              </w:divBdr>
            </w:div>
            <w:div w:id="223566645">
              <w:marLeft w:val="0"/>
              <w:marRight w:val="0"/>
              <w:marTop w:val="0"/>
              <w:marBottom w:val="0"/>
              <w:divBdr>
                <w:top w:val="none" w:sz="0" w:space="0" w:color="auto"/>
                <w:left w:val="none" w:sz="0" w:space="0" w:color="auto"/>
                <w:bottom w:val="none" w:sz="0" w:space="0" w:color="auto"/>
                <w:right w:val="none" w:sz="0" w:space="0" w:color="auto"/>
              </w:divBdr>
            </w:div>
          </w:divsChild>
        </w:div>
        <w:div w:id="1848591875">
          <w:marLeft w:val="0"/>
          <w:marRight w:val="0"/>
          <w:marTop w:val="0"/>
          <w:marBottom w:val="0"/>
          <w:divBdr>
            <w:top w:val="single" w:sz="6" w:space="0" w:color="DADADA"/>
            <w:left w:val="none" w:sz="0" w:space="0" w:color="auto"/>
            <w:bottom w:val="none" w:sz="0" w:space="0" w:color="auto"/>
            <w:right w:val="none" w:sz="0" w:space="0" w:color="auto"/>
          </w:divBdr>
          <w:divsChild>
            <w:div w:id="1191452722">
              <w:marLeft w:val="0"/>
              <w:marRight w:val="0"/>
              <w:marTop w:val="0"/>
              <w:marBottom w:val="0"/>
              <w:divBdr>
                <w:top w:val="none" w:sz="0" w:space="0" w:color="auto"/>
                <w:left w:val="none" w:sz="0" w:space="0" w:color="auto"/>
                <w:bottom w:val="none" w:sz="0" w:space="0" w:color="auto"/>
                <w:right w:val="none" w:sz="0" w:space="0" w:color="auto"/>
              </w:divBdr>
            </w:div>
            <w:div w:id="1705668879">
              <w:marLeft w:val="0"/>
              <w:marRight w:val="0"/>
              <w:marTop w:val="0"/>
              <w:marBottom w:val="0"/>
              <w:divBdr>
                <w:top w:val="none" w:sz="0" w:space="0" w:color="auto"/>
                <w:left w:val="none" w:sz="0" w:space="0" w:color="auto"/>
                <w:bottom w:val="none" w:sz="0" w:space="0" w:color="auto"/>
                <w:right w:val="none" w:sz="0" w:space="0" w:color="auto"/>
              </w:divBdr>
            </w:div>
          </w:divsChild>
        </w:div>
        <w:div w:id="429476276">
          <w:marLeft w:val="0"/>
          <w:marRight w:val="0"/>
          <w:marTop w:val="0"/>
          <w:marBottom w:val="0"/>
          <w:divBdr>
            <w:top w:val="single" w:sz="6" w:space="0" w:color="DADADA"/>
            <w:left w:val="none" w:sz="0" w:space="0" w:color="auto"/>
            <w:bottom w:val="none" w:sz="0" w:space="0" w:color="auto"/>
            <w:right w:val="none" w:sz="0" w:space="0" w:color="auto"/>
          </w:divBdr>
          <w:divsChild>
            <w:div w:id="568073396">
              <w:marLeft w:val="0"/>
              <w:marRight w:val="0"/>
              <w:marTop w:val="0"/>
              <w:marBottom w:val="0"/>
              <w:divBdr>
                <w:top w:val="none" w:sz="0" w:space="0" w:color="auto"/>
                <w:left w:val="none" w:sz="0" w:space="0" w:color="auto"/>
                <w:bottom w:val="none" w:sz="0" w:space="0" w:color="auto"/>
                <w:right w:val="none" w:sz="0" w:space="0" w:color="auto"/>
              </w:divBdr>
            </w:div>
            <w:div w:id="1464154587">
              <w:marLeft w:val="0"/>
              <w:marRight w:val="0"/>
              <w:marTop w:val="0"/>
              <w:marBottom w:val="0"/>
              <w:divBdr>
                <w:top w:val="none" w:sz="0" w:space="0" w:color="auto"/>
                <w:left w:val="none" w:sz="0" w:space="0" w:color="auto"/>
                <w:bottom w:val="none" w:sz="0" w:space="0" w:color="auto"/>
                <w:right w:val="none" w:sz="0" w:space="0" w:color="auto"/>
              </w:divBdr>
            </w:div>
          </w:divsChild>
        </w:div>
        <w:div w:id="1770616966">
          <w:marLeft w:val="0"/>
          <w:marRight w:val="0"/>
          <w:marTop w:val="0"/>
          <w:marBottom w:val="0"/>
          <w:divBdr>
            <w:top w:val="single" w:sz="6" w:space="0" w:color="DADADA"/>
            <w:left w:val="none" w:sz="0" w:space="0" w:color="auto"/>
            <w:bottom w:val="none" w:sz="0" w:space="0" w:color="auto"/>
            <w:right w:val="none" w:sz="0" w:space="0" w:color="auto"/>
          </w:divBdr>
          <w:divsChild>
            <w:div w:id="1554729294">
              <w:marLeft w:val="0"/>
              <w:marRight w:val="0"/>
              <w:marTop w:val="0"/>
              <w:marBottom w:val="0"/>
              <w:divBdr>
                <w:top w:val="none" w:sz="0" w:space="0" w:color="auto"/>
                <w:left w:val="none" w:sz="0" w:space="0" w:color="auto"/>
                <w:bottom w:val="none" w:sz="0" w:space="0" w:color="auto"/>
                <w:right w:val="none" w:sz="0" w:space="0" w:color="auto"/>
              </w:divBdr>
            </w:div>
            <w:div w:id="210046513">
              <w:marLeft w:val="0"/>
              <w:marRight w:val="0"/>
              <w:marTop w:val="0"/>
              <w:marBottom w:val="0"/>
              <w:divBdr>
                <w:top w:val="none" w:sz="0" w:space="0" w:color="auto"/>
                <w:left w:val="none" w:sz="0" w:space="0" w:color="auto"/>
                <w:bottom w:val="none" w:sz="0" w:space="0" w:color="auto"/>
                <w:right w:val="none" w:sz="0" w:space="0" w:color="auto"/>
              </w:divBdr>
            </w:div>
          </w:divsChild>
        </w:div>
        <w:div w:id="1952973428">
          <w:marLeft w:val="0"/>
          <w:marRight w:val="0"/>
          <w:marTop w:val="0"/>
          <w:marBottom w:val="0"/>
          <w:divBdr>
            <w:top w:val="single" w:sz="6" w:space="0" w:color="DADADA"/>
            <w:left w:val="none" w:sz="0" w:space="0" w:color="auto"/>
            <w:bottom w:val="none" w:sz="0" w:space="0" w:color="auto"/>
            <w:right w:val="none" w:sz="0" w:space="0" w:color="auto"/>
          </w:divBdr>
          <w:divsChild>
            <w:div w:id="1690987974">
              <w:marLeft w:val="0"/>
              <w:marRight w:val="0"/>
              <w:marTop w:val="0"/>
              <w:marBottom w:val="0"/>
              <w:divBdr>
                <w:top w:val="none" w:sz="0" w:space="0" w:color="auto"/>
                <w:left w:val="none" w:sz="0" w:space="0" w:color="auto"/>
                <w:bottom w:val="none" w:sz="0" w:space="0" w:color="auto"/>
                <w:right w:val="none" w:sz="0" w:space="0" w:color="auto"/>
              </w:divBdr>
            </w:div>
            <w:div w:id="234509194">
              <w:marLeft w:val="0"/>
              <w:marRight w:val="0"/>
              <w:marTop w:val="0"/>
              <w:marBottom w:val="0"/>
              <w:divBdr>
                <w:top w:val="none" w:sz="0" w:space="0" w:color="auto"/>
                <w:left w:val="none" w:sz="0" w:space="0" w:color="auto"/>
                <w:bottom w:val="none" w:sz="0" w:space="0" w:color="auto"/>
                <w:right w:val="none" w:sz="0" w:space="0" w:color="auto"/>
              </w:divBdr>
            </w:div>
          </w:divsChild>
        </w:div>
        <w:div w:id="1705014060">
          <w:marLeft w:val="0"/>
          <w:marRight w:val="0"/>
          <w:marTop w:val="0"/>
          <w:marBottom w:val="0"/>
          <w:divBdr>
            <w:top w:val="single" w:sz="6" w:space="0" w:color="DADADA"/>
            <w:left w:val="none" w:sz="0" w:space="0" w:color="auto"/>
            <w:bottom w:val="none" w:sz="0" w:space="0" w:color="auto"/>
            <w:right w:val="none" w:sz="0" w:space="0" w:color="auto"/>
          </w:divBdr>
          <w:divsChild>
            <w:div w:id="1364861603">
              <w:marLeft w:val="0"/>
              <w:marRight w:val="0"/>
              <w:marTop w:val="0"/>
              <w:marBottom w:val="0"/>
              <w:divBdr>
                <w:top w:val="none" w:sz="0" w:space="0" w:color="auto"/>
                <w:left w:val="none" w:sz="0" w:space="0" w:color="auto"/>
                <w:bottom w:val="none" w:sz="0" w:space="0" w:color="auto"/>
                <w:right w:val="none" w:sz="0" w:space="0" w:color="auto"/>
              </w:divBdr>
            </w:div>
            <w:div w:id="965623668">
              <w:marLeft w:val="0"/>
              <w:marRight w:val="0"/>
              <w:marTop w:val="0"/>
              <w:marBottom w:val="0"/>
              <w:divBdr>
                <w:top w:val="none" w:sz="0" w:space="0" w:color="auto"/>
                <w:left w:val="none" w:sz="0" w:space="0" w:color="auto"/>
                <w:bottom w:val="none" w:sz="0" w:space="0" w:color="auto"/>
                <w:right w:val="none" w:sz="0" w:space="0" w:color="auto"/>
              </w:divBdr>
            </w:div>
          </w:divsChild>
        </w:div>
        <w:div w:id="1218974969">
          <w:marLeft w:val="0"/>
          <w:marRight w:val="0"/>
          <w:marTop w:val="0"/>
          <w:marBottom w:val="0"/>
          <w:divBdr>
            <w:top w:val="single" w:sz="6" w:space="0" w:color="DADADA"/>
            <w:left w:val="none" w:sz="0" w:space="0" w:color="auto"/>
            <w:bottom w:val="none" w:sz="0" w:space="0" w:color="auto"/>
            <w:right w:val="none" w:sz="0" w:space="0" w:color="auto"/>
          </w:divBdr>
          <w:divsChild>
            <w:div w:id="1494033108">
              <w:marLeft w:val="0"/>
              <w:marRight w:val="0"/>
              <w:marTop w:val="0"/>
              <w:marBottom w:val="0"/>
              <w:divBdr>
                <w:top w:val="none" w:sz="0" w:space="0" w:color="auto"/>
                <w:left w:val="none" w:sz="0" w:space="0" w:color="auto"/>
                <w:bottom w:val="none" w:sz="0" w:space="0" w:color="auto"/>
                <w:right w:val="none" w:sz="0" w:space="0" w:color="auto"/>
              </w:divBdr>
            </w:div>
            <w:div w:id="890193820">
              <w:marLeft w:val="0"/>
              <w:marRight w:val="0"/>
              <w:marTop w:val="0"/>
              <w:marBottom w:val="0"/>
              <w:divBdr>
                <w:top w:val="none" w:sz="0" w:space="0" w:color="auto"/>
                <w:left w:val="none" w:sz="0" w:space="0" w:color="auto"/>
                <w:bottom w:val="none" w:sz="0" w:space="0" w:color="auto"/>
                <w:right w:val="none" w:sz="0" w:space="0" w:color="auto"/>
              </w:divBdr>
            </w:div>
          </w:divsChild>
        </w:div>
        <w:div w:id="948395302">
          <w:marLeft w:val="0"/>
          <w:marRight w:val="0"/>
          <w:marTop w:val="0"/>
          <w:marBottom w:val="0"/>
          <w:divBdr>
            <w:top w:val="single" w:sz="6" w:space="0" w:color="DADADA"/>
            <w:left w:val="none" w:sz="0" w:space="0" w:color="auto"/>
            <w:bottom w:val="none" w:sz="0" w:space="0" w:color="auto"/>
            <w:right w:val="none" w:sz="0" w:space="0" w:color="auto"/>
          </w:divBdr>
          <w:divsChild>
            <w:div w:id="1865899016">
              <w:marLeft w:val="0"/>
              <w:marRight w:val="0"/>
              <w:marTop w:val="0"/>
              <w:marBottom w:val="0"/>
              <w:divBdr>
                <w:top w:val="none" w:sz="0" w:space="0" w:color="auto"/>
                <w:left w:val="none" w:sz="0" w:space="0" w:color="auto"/>
                <w:bottom w:val="none" w:sz="0" w:space="0" w:color="auto"/>
                <w:right w:val="none" w:sz="0" w:space="0" w:color="auto"/>
              </w:divBdr>
            </w:div>
            <w:div w:id="1111389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799335">
      <w:bodyDiv w:val="1"/>
      <w:marLeft w:val="0"/>
      <w:marRight w:val="0"/>
      <w:marTop w:val="0"/>
      <w:marBottom w:val="0"/>
      <w:divBdr>
        <w:top w:val="none" w:sz="0" w:space="0" w:color="auto"/>
        <w:left w:val="none" w:sz="0" w:space="0" w:color="auto"/>
        <w:bottom w:val="none" w:sz="0" w:space="0" w:color="auto"/>
        <w:right w:val="none" w:sz="0" w:space="0" w:color="auto"/>
      </w:divBdr>
    </w:div>
    <w:div w:id="860625893">
      <w:bodyDiv w:val="1"/>
      <w:marLeft w:val="0"/>
      <w:marRight w:val="0"/>
      <w:marTop w:val="0"/>
      <w:marBottom w:val="0"/>
      <w:divBdr>
        <w:top w:val="none" w:sz="0" w:space="0" w:color="auto"/>
        <w:left w:val="none" w:sz="0" w:space="0" w:color="auto"/>
        <w:bottom w:val="none" w:sz="0" w:space="0" w:color="auto"/>
        <w:right w:val="none" w:sz="0" w:space="0" w:color="auto"/>
      </w:divBdr>
    </w:div>
    <w:div w:id="874776537">
      <w:bodyDiv w:val="1"/>
      <w:marLeft w:val="0"/>
      <w:marRight w:val="0"/>
      <w:marTop w:val="0"/>
      <w:marBottom w:val="0"/>
      <w:divBdr>
        <w:top w:val="none" w:sz="0" w:space="0" w:color="auto"/>
        <w:left w:val="none" w:sz="0" w:space="0" w:color="auto"/>
        <w:bottom w:val="none" w:sz="0" w:space="0" w:color="auto"/>
        <w:right w:val="none" w:sz="0" w:space="0" w:color="auto"/>
      </w:divBdr>
    </w:div>
    <w:div w:id="890578809">
      <w:bodyDiv w:val="1"/>
      <w:marLeft w:val="0"/>
      <w:marRight w:val="0"/>
      <w:marTop w:val="0"/>
      <w:marBottom w:val="0"/>
      <w:divBdr>
        <w:top w:val="none" w:sz="0" w:space="0" w:color="auto"/>
        <w:left w:val="none" w:sz="0" w:space="0" w:color="auto"/>
        <w:bottom w:val="none" w:sz="0" w:space="0" w:color="auto"/>
        <w:right w:val="none" w:sz="0" w:space="0" w:color="auto"/>
      </w:divBdr>
      <w:divsChild>
        <w:div w:id="1718120382">
          <w:marLeft w:val="45"/>
          <w:marRight w:val="45"/>
          <w:marTop w:val="0"/>
          <w:marBottom w:val="0"/>
          <w:divBdr>
            <w:top w:val="none" w:sz="0" w:space="0" w:color="auto"/>
            <w:left w:val="none" w:sz="0" w:space="0" w:color="auto"/>
            <w:bottom w:val="single" w:sz="6" w:space="1" w:color="0033FF"/>
            <w:right w:val="none" w:sz="0" w:space="0" w:color="auto"/>
          </w:divBdr>
        </w:div>
        <w:div w:id="1708673881">
          <w:marLeft w:val="45"/>
          <w:marRight w:val="45"/>
          <w:marTop w:val="0"/>
          <w:marBottom w:val="0"/>
          <w:divBdr>
            <w:top w:val="none" w:sz="0" w:space="0" w:color="auto"/>
            <w:left w:val="none" w:sz="0" w:space="0" w:color="auto"/>
            <w:bottom w:val="single" w:sz="6" w:space="1" w:color="0033FF"/>
            <w:right w:val="none" w:sz="0" w:space="0" w:color="auto"/>
          </w:divBdr>
        </w:div>
        <w:div w:id="1020663557">
          <w:marLeft w:val="45"/>
          <w:marRight w:val="45"/>
          <w:marTop w:val="0"/>
          <w:marBottom w:val="0"/>
          <w:divBdr>
            <w:top w:val="none" w:sz="0" w:space="0" w:color="auto"/>
            <w:left w:val="none" w:sz="0" w:space="0" w:color="auto"/>
            <w:bottom w:val="single" w:sz="6" w:space="1" w:color="0033FF"/>
            <w:right w:val="none" w:sz="0" w:space="0" w:color="auto"/>
          </w:divBdr>
        </w:div>
        <w:div w:id="520779305">
          <w:marLeft w:val="45"/>
          <w:marRight w:val="45"/>
          <w:marTop w:val="0"/>
          <w:marBottom w:val="0"/>
          <w:divBdr>
            <w:top w:val="none" w:sz="0" w:space="0" w:color="auto"/>
            <w:left w:val="none" w:sz="0" w:space="0" w:color="auto"/>
            <w:bottom w:val="single" w:sz="6" w:space="1" w:color="0033FF"/>
            <w:right w:val="none" w:sz="0" w:space="0" w:color="auto"/>
          </w:divBdr>
        </w:div>
      </w:divsChild>
    </w:div>
    <w:div w:id="920143603">
      <w:bodyDiv w:val="1"/>
      <w:marLeft w:val="0"/>
      <w:marRight w:val="0"/>
      <w:marTop w:val="0"/>
      <w:marBottom w:val="0"/>
      <w:divBdr>
        <w:top w:val="none" w:sz="0" w:space="0" w:color="auto"/>
        <w:left w:val="none" w:sz="0" w:space="0" w:color="auto"/>
        <w:bottom w:val="none" w:sz="0" w:space="0" w:color="auto"/>
        <w:right w:val="none" w:sz="0" w:space="0" w:color="auto"/>
      </w:divBdr>
    </w:div>
    <w:div w:id="929893733">
      <w:bodyDiv w:val="1"/>
      <w:marLeft w:val="0"/>
      <w:marRight w:val="0"/>
      <w:marTop w:val="0"/>
      <w:marBottom w:val="0"/>
      <w:divBdr>
        <w:top w:val="none" w:sz="0" w:space="0" w:color="auto"/>
        <w:left w:val="none" w:sz="0" w:space="0" w:color="auto"/>
        <w:bottom w:val="none" w:sz="0" w:space="0" w:color="auto"/>
        <w:right w:val="none" w:sz="0" w:space="0" w:color="auto"/>
      </w:divBdr>
      <w:divsChild>
        <w:div w:id="1292327106">
          <w:marLeft w:val="45"/>
          <w:marRight w:val="45"/>
          <w:marTop w:val="0"/>
          <w:marBottom w:val="0"/>
          <w:divBdr>
            <w:top w:val="none" w:sz="0" w:space="0" w:color="auto"/>
            <w:left w:val="none" w:sz="0" w:space="0" w:color="auto"/>
            <w:bottom w:val="single" w:sz="6" w:space="1" w:color="0033FF"/>
            <w:right w:val="none" w:sz="0" w:space="0" w:color="auto"/>
          </w:divBdr>
        </w:div>
        <w:div w:id="868028676">
          <w:marLeft w:val="45"/>
          <w:marRight w:val="45"/>
          <w:marTop w:val="0"/>
          <w:marBottom w:val="0"/>
          <w:divBdr>
            <w:top w:val="none" w:sz="0" w:space="0" w:color="auto"/>
            <w:left w:val="none" w:sz="0" w:space="0" w:color="auto"/>
            <w:bottom w:val="single" w:sz="6" w:space="1" w:color="0033FF"/>
            <w:right w:val="none" w:sz="0" w:space="0" w:color="auto"/>
          </w:divBdr>
        </w:div>
        <w:div w:id="1261599710">
          <w:marLeft w:val="45"/>
          <w:marRight w:val="45"/>
          <w:marTop w:val="0"/>
          <w:marBottom w:val="0"/>
          <w:divBdr>
            <w:top w:val="none" w:sz="0" w:space="0" w:color="auto"/>
            <w:left w:val="none" w:sz="0" w:space="0" w:color="auto"/>
            <w:bottom w:val="single" w:sz="6" w:space="1" w:color="0033FF"/>
            <w:right w:val="none" w:sz="0" w:space="0" w:color="auto"/>
          </w:divBdr>
        </w:div>
        <w:div w:id="354772414">
          <w:marLeft w:val="45"/>
          <w:marRight w:val="45"/>
          <w:marTop w:val="0"/>
          <w:marBottom w:val="0"/>
          <w:divBdr>
            <w:top w:val="none" w:sz="0" w:space="0" w:color="auto"/>
            <w:left w:val="none" w:sz="0" w:space="0" w:color="auto"/>
            <w:bottom w:val="single" w:sz="6" w:space="1" w:color="0033FF"/>
            <w:right w:val="none" w:sz="0" w:space="0" w:color="auto"/>
          </w:divBdr>
        </w:div>
        <w:div w:id="1229540512">
          <w:marLeft w:val="45"/>
          <w:marRight w:val="45"/>
          <w:marTop w:val="0"/>
          <w:marBottom w:val="0"/>
          <w:divBdr>
            <w:top w:val="none" w:sz="0" w:space="0" w:color="auto"/>
            <w:left w:val="none" w:sz="0" w:space="0" w:color="auto"/>
            <w:bottom w:val="single" w:sz="6" w:space="1" w:color="0033FF"/>
            <w:right w:val="none" w:sz="0" w:space="0" w:color="auto"/>
          </w:divBdr>
        </w:div>
      </w:divsChild>
    </w:div>
    <w:div w:id="1019040703">
      <w:bodyDiv w:val="1"/>
      <w:marLeft w:val="0"/>
      <w:marRight w:val="0"/>
      <w:marTop w:val="0"/>
      <w:marBottom w:val="0"/>
      <w:divBdr>
        <w:top w:val="none" w:sz="0" w:space="0" w:color="auto"/>
        <w:left w:val="none" w:sz="0" w:space="0" w:color="auto"/>
        <w:bottom w:val="none" w:sz="0" w:space="0" w:color="auto"/>
        <w:right w:val="none" w:sz="0" w:space="0" w:color="auto"/>
      </w:divBdr>
      <w:divsChild>
        <w:div w:id="1344477347">
          <w:marLeft w:val="45"/>
          <w:marRight w:val="45"/>
          <w:marTop w:val="0"/>
          <w:marBottom w:val="0"/>
          <w:divBdr>
            <w:top w:val="none" w:sz="0" w:space="0" w:color="auto"/>
            <w:left w:val="none" w:sz="0" w:space="0" w:color="auto"/>
            <w:bottom w:val="single" w:sz="6" w:space="1" w:color="0033FF"/>
            <w:right w:val="none" w:sz="0" w:space="0" w:color="auto"/>
          </w:divBdr>
        </w:div>
      </w:divsChild>
    </w:div>
    <w:div w:id="1029334555">
      <w:bodyDiv w:val="1"/>
      <w:marLeft w:val="0"/>
      <w:marRight w:val="0"/>
      <w:marTop w:val="0"/>
      <w:marBottom w:val="0"/>
      <w:divBdr>
        <w:top w:val="none" w:sz="0" w:space="0" w:color="auto"/>
        <w:left w:val="none" w:sz="0" w:space="0" w:color="auto"/>
        <w:bottom w:val="none" w:sz="0" w:space="0" w:color="auto"/>
        <w:right w:val="none" w:sz="0" w:space="0" w:color="auto"/>
      </w:divBdr>
    </w:div>
    <w:div w:id="1058751024">
      <w:bodyDiv w:val="1"/>
      <w:marLeft w:val="0"/>
      <w:marRight w:val="0"/>
      <w:marTop w:val="0"/>
      <w:marBottom w:val="0"/>
      <w:divBdr>
        <w:top w:val="none" w:sz="0" w:space="0" w:color="auto"/>
        <w:left w:val="none" w:sz="0" w:space="0" w:color="auto"/>
        <w:bottom w:val="none" w:sz="0" w:space="0" w:color="auto"/>
        <w:right w:val="none" w:sz="0" w:space="0" w:color="auto"/>
      </w:divBdr>
    </w:div>
    <w:div w:id="1131904678">
      <w:bodyDiv w:val="1"/>
      <w:marLeft w:val="0"/>
      <w:marRight w:val="0"/>
      <w:marTop w:val="0"/>
      <w:marBottom w:val="0"/>
      <w:divBdr>
        <w:top w:val="none" w:sz="0" w:space="0" w:color="auto"/>
        <w:left w:val="none" w:sz="0" w:space="0" w:color="auto"/>
        <w:bottom w:val="none" w:sz="0" w:space="0" w:color="auto"/>
        <w:right w:val="none" w:sz="0" w:space="0" w:color="auto"/>
      </w:divBdr>
    </w:div>
    <w:div w:id="1136138674">
      <w:bodyDiv w:val="1"/>
      <w:marLeft w:val="0"/>
      <w:marRight w:val="0"/>
      <w:marTop w:val="0"/>
      <w:marBottom w:val="0"/>
      <w:divBdr>
        <w:top w:val="none" w:sz="0" w:space="0" w:color="auto"/>
        <w:left w:val="none" w:sz="0" w:space="0" w:color="auto"/>
        <w:bottom w:val="none" w:sz="0" w:space="0" w:color="auto"/>
        <w:right w:val="none" w:sz="0" w:space="0" w:color="auto"/>
      </w:divBdr>
    </w:div>
    <w:div w:id="1144350503">
      <w:bodyDiv w:val="1"/>
      <w:marLeft w:val="0"/>
      <w:marRight w:val="0"/>
      <w:marTop w:val="0"/>
      <w:marBottom w:val="0"/>
      <w:divBdr>
        <w:top w:val="none" w:sz="0" w:space="0" w:color="auto"/>
        <w:left w:val="none" w:sz="0" w:space="0" w:color="auto"/>
        <w:bottom w:val="none" w:sz="0" w:space="0" w:color="auto"/>
        <w:right w:val="none" w:sz="0" w:space="0" w:color="auto"/>
      </w:divBdr>
    </w:div>
    <w:div w:id="1167867421">
      <w:bodyDiv w:val="1"/>
      <w:marLeft w:val="0"/>
      <w:marRight w:val="0"/>
      <w:marTop w:val="0"/>
      <w:marBottom w:val="0"/>
      <w:divBdr>
        <w:top w:val="none" w:sz="0" w:space="0" w:color="auto"/>
        <w:left w:val="none" w:sz="0" w:space="0" w:color="auto"/>
        <w:bottom w:val="none" w:sz="0" w:space="0" w:color="auto"/>
        <w:right w:val="none" w:sz="0" w:space="0" w:color="auto"/>
      </w:divBdr>
      <w:divsChild>
        <w:div w:id="1247960729">
          <w:marLeft w:val="45"/>
          <w:marRight w:val="45"/>
          <w:marTop w:val="0"/>
          <w:marBottom w:val="0"/>
          <w:divBdr>
            <w:top w:val="none" w:sz="0" w:space="0" w:color="auto"/>
            <w:left w:val="none" w:sz="0" w:space="0" w:color="auto"/>
            <w:bottom w:val="single" w:sz="6" w:space="1" w:color="0033FF"/>
            <w:right w:val="none" w:sz="0" w:space="0" w:color="auto"/>
          </w:divBdr>
        </w:div>
        <w:div w:id="693120528">
          <w:marLeft w:val="45"/>
          <w:marRight w:val="45"/>
          <w:marTop w:val="0"/>
          <w:marBottom w:val="0"/>
          <w:divBdr>
            <w:top w:val="none" w:sz="0" w:space="0" w:color="auto"/>
            <w:left w:val="none" w:sz="0" w:space="0" w:color="auto"/>
            <w:bottom w:val="single" w:sz="6" w:space="1" w:color="0033FF"/>
            <w:right w:val="none" w:sz="0" w:space="0" w:color="auto"/>
          </w:divBdr>
        </w:div>
        <w:div w:id="818232897">
          <w:marLeft w:val="45"/>
          <w:marRight w:val="45"/>
          <w:marTop w:val="0"/>
          <w:marBottom w:val="0"/>
          <w:divBdr>
            <w:top w:val="none" w:sz="0" w:space="0" w:color="auto"/>
            <w:left w:val="none" w:sz="0" w:space="0" w:color="auto"/>
            <w:bottom w:val="single" w:sz="6" w:space="1" w:color="0033FF"/>
            <w:right w:val="none" w:sz="0" w:space="0" w:color="auto"/>
          </w:divBdr>
        </w:div>
        <w:div w:id="1258250625">
          <w:marLeft w:val="45"/>
          <w:marRight w:val="45"/>
          <w:marTop w:val="0"/>
          <w:marBottom w:val="0"/>
          <w:divBdr>
            <w:top w:val="none" w:sz="0" w:space="0" w:color="auto"/>
            <w:left w:val="none" w:sz="0" w:space="0" w:color="auto"/>
            <w:bottom w:val="single" w:sz="6" w:space="1" w:color="0033FF"/>
            <w:right w:val="none" w:sz="0" w:space="0" w:color="auto"/>
          </w:divBdr>
        </w:div>
        <w:div w:id="794057181">
          <w:marLeft w:val="45"/>
          <w:marRight w:val="45"/>
          <w:marTop w:val="0"/>
          <w:marBottom w:val="0"/>
          <w:divBdr>
            <w:top w:val="none" w:sz="0" w:space="0" w:color="auto"/>
            <w:left w:val="none" w:sz="0" w:space="0" w:color="auto"/>
            <w:bottom w:val="single" w:sz="6" w:space="1" w:color="0033FF"/>
            <w:right w:val="none" w:sz="0" w:space="0" w:color="auto"/>
          </w:divBdr>
        </w:div>
        <w:div w:id="153379008">
          <w:marLeft w:val="45"/>
          <w:marRight w:val="45"/>
          <w:marTop w:val="0"/>
          <w:marBottom w:val="0"/>
          <w:divBdr>
            <w:top w:val="none" w:sz="0" w:space="0" w:color="auto"/>
            <w:left w:val="none" w:sz="0" w:space="0" w:color="auto"/>
            <w:bottom w:val="single" w:sz="6" w:space="1" w:color="0033FF"/>
            <w:right w:val="none" w:sz="0" w:space="0" w:color="auto"/>
          </w:divBdr>
        </w:div>
        <w:div w:id="1453280798">
          <w:marLeft w:val="45"/>
          <w:marRight w:val="45"/>
          <w:marTop w:val="0"/>
          <w:marBottom w:val="0"/>
          <w:divBdr>
            <w:top w:val="none" w:sz="0" w:space="0" w:color="auto"/>
            <w:left w:val="none" w:sz="0" w:space="0" w:color="auto"/>
            <w:bottom w:val="single" w:sz="6" w:space="1" w:color="0033FF"/>
            <w:right w:val="none" w:sz="0" w:space="0" w:color="auto"/>
          </w:divBdr>
        </w:div>
        <w:div w:id="1929383363">
          <w:marLeft w:val="45"/>
          <w:marRight w:val="45"/>
          <w:marTop w:val="0"/>
          <w:marBottom w:val="0"/>
          <w:divBdr>
            <w:top w:val="none" w:sz="0" w:space="0" w:color="auto"/>
            <w:left w:val="none" w:sz="0" w:space="0" w:color="auto"/>
            <w:bottom w:val="single" w:sz="6" w:space="1" w:color="0033FF"/>
            <w:right w:val="none" w:sz="0" w:space="0" w:color="auto"/>
          </w:divBdr>
        </w:div>
        <w:div w:id="67578356">
          <w:marLeft w:val="45"/>
          <w:marRight w:val="45"/>
          <w:marTop w:val="0"/>
          <w:marBottom w:val="0"/>
          <w:divBdr>
            <w:top w:val="none" w:sz="0" w:space="0" w:color="auto"/>
            <w:left w:val="none" w:sz="0" w:space="0" w:color="auto"/>
            <w:bottom w:val="single" w:sz="6" w:space="1" w:color="0033FF"/>
            <w:right w:val="none" w:sz="0" w:space="0" w:color="auto"/>
          </w:divBdr>
        </w:div>
        <w:div w:id="280184538">
          <w:marLeft w:val="45"/>
          <w:marRight w:val="45"/>
          <w:marTop w:val="0"/>
          <w:marBottom w:val="0"/>
          <w:divBdr>
            <w:top w:val="none" w:sz="0" w:space="0" w:color="auto"/>
            <w:left w:val="none" w:sz="0" w:space="0" w:color="auto"/>
            <w:bottom w:val="single" w:sz="6" w:space="1" w:color="0033FF"/>
            <w:right w:val="none" w:sz="0" w:space="0" w:color="auto"/>
          </w:divBdr>
        </w:div>
        <w:div w:id="1047797192">
          <w:marLeft w:val="45"/>
          <w:marRight w:val="45"/>
          <w:marTop w:val="0"/>
          <w:marBottom w:val="0"/>
          <w:divBdr>
            <w:top w:val="none" w:sz="0" w:space="0" w:color="auto"/>
            <w:left w:val="none" w:sz="0" w:space="0" w:color="auto"/>
            <w:bottom w:val="single" w:sz="6" w:space="1" w:color="0033FF"/>
            <w:right w:val="none" w:sz="0" w:space="0" w:color="auto"/>
          </w:divBdr>
        </w:div>
        <w:div w:id="250504548">
          <w:marLeft w:val="45"/>
          <w:marRight w:val="45"/>
          <w:marTop w:val="0"/>
          <w:marBottom w:val="0"/>
          <w:divBdr>
            <w:top w:val="none" w:sz="0" w:space="0" w:color="auto"/>
            <w:left w:val="none" w:sz="0" w:space="0" w:color="auto"/>
            <w:bottom w:val="single" w:sz="6" w:space="1" w:color="0033FF"/>
            <w:right w:val="none" w:sz="0" w:space="0" w:color="auto"/>
          </w:divBdr>
        </w:div>
        <w:div w:id="1699425183">
          <w:marLeft w:val="45"/>
          <w:marRight w:val="45"/>
          <w:marTop w:val="0"/>
          <w:marBottom w:val="0"/>
          <w:divBdr>
            <w:top w:val="none" w:sz="0" w:space="0" w:color="auto"/>
            <w:left w:val="none" w:sz="0" w:space="0" w:color="auto"/>
            <w:bottom w:val="single" w:sz="6" w:space="1" w:color="0033FF"/>
            <w:right w:val="none" w:sz="0" w:space="0" w:color="auto"/>
          </w:divBdr>
        </w:div>
        <w:div w:id="232547706">
          <w:marLeft w:val="45"/>
          <w:marRight w:val="45"/>
          <w:marTop w:val="0"/>
          <w:marBottom w:val="0"/>
          <w:divBdr>
            <w:top w:val="none" w:sz="0" w:space="0" w:color="auto"/>
            <w:left w:val="none" w:sz="0" w:space="0" w:color="auto"/>
            <w:bottom w:val="single" w:sz="6" w:space="1" w:color="0033FF"/>
            <w:right w:val="none" w:sz="0" w:space="0" w:color="auto"/>
          </w:divBdr>
        </w:div>
        <w:div w:id="504898662">
          <w:marLeft w:val="45"/>
          <w:marRight w:val="45"/>
          <w:marTop w:val="0"/>
          <w:marBottom w:val="0"/>
          <w:divBdr>
            <w:top w:val="none" w:sz="0" w:space="0" w:color="auto"/>
            <w:left w:val="none" w:sz="0" w:space="0" w:color="auto"/>
            <w:bottom w:val="single" w:sz="6" w:space="1" w:color="0033FF"/>
            <w:right w:val="none" w:sz="0" w:space="0" w:color="auto"/>
          </w:divBdr>
        </w:div>
        <w:div w:id="1617519150">
          <w:marLeft w:val="45"/>
          <w:marRight w:val="45"/>
          <w:marTop w:val="0"/>
          <w:marBottom w:val="0"/>
          <w:divBdr>
            <w:top w:val="none" w:sz="0" w:space="0" w:color="auto"/>
            <w:left w:val="none" w:sz="0" w:space="0" w:color="auto"/>
            <w:bottom w:val="single" w:sz="6" w:space="1" w:color="0033FF"/>
            <w:right w:val="none" w:sz="0" w:space="0" w:color="auto"/>
          </w:divBdr>
        </w:div>
        <w:div w:id="796794743">
          <w:marLeft w:val="45"/>
          <w:marRight w:val="45"/>
          <w:marTop w:val="0"/>
          <w:marBottom w:val="0"/>
          <w:divBdr>
            <w:top w:val="none" w:sz="0" w:space="0" w:color="auto"/>
            <w:left w:val="none" w:sz="0" w:space="0" w:color="auto"/>
            <w:bottom w:val="single" w:sz="6" w:space="1" w:color="0033FF"/>
            <w:right w:val="none" w:sz="0" w:space="0" w:color="auto"/>
          </w:divBdr>
        </w:div>
        <w:div w:id="826364789">
          <w:marLeft w:val="45"/>
          <w:marRight w:val="45"/>
          <w:marTop w:val="0"/>
          <w:marBottom w:val="0"/>
          <w:divBdr>
            <w:top w:val="none" w:sz="0" w:space="0" w:color="auto"/>
            <w:left w:val="none" w:sz="0" w:space="0" w:color="auto"/>
            <w:bottom w:val="single" w:sz="6" w:space="1" w:color="0033FF"/>
            <w:right w:val="none" w:sz="0" w:space="0" w:color="auto"/>
          </w:divBdr>
        </w:div>
        <w:div w:id="1150485273">
          <w:marLeft w:val="45"/>
          <w:marRight w:val="45"/>
          <w:marTop w:val="0"/>
          <w:marBottom w:val="0"/>
          <w:divBdr>
            <w:top w:val="none" w:sz="0" w:space="0" w:color="auto"/>
            <w:left w:val="none" w:sz="0" w:space="0" w:color="auto"/>
            <w:bottom w:val="single" w:sz="6" w:space="1" w:color="0033FF"/>
            <w:right w:val="none" w:sz="0" w:space="0" w:color="auto"/>
          </w:divBdr>
        </w:div>
        <w:div w:id="1481729191">
          <w:marLeft w:val="45"/>
          <w:marRight w:val="45"/>
          <w:marTop w:val="0"/>
          <w:marBottom w:val="0"/>
          <w:divBdr>
            <w:top w:val="none" w:sz="0" w:space="0" w:color="auto"/>
            <w:left w:val="none" w:sz="0" w:space="0" w:color="auto"/>
            <w:bottom w:val="single" w:sz="6" w:space="1" w:color="0033FF"/>
            <w:right w:val="none" w:sz="0" w:space="0" w:color="auto"/>
          </w:divBdr>
        </w:div>
      </w:divsChild>
    </w:div>
    <w:div w:id="1202092380">
      <w:bodyDiv w:val="1"/>
      <w:marLeft w:val="0"/>
      <w:marRight w:val="0"/>
      <w:marTop w:val="0"/>
      <w:marBottom w:val="0"/>
      <w:divBdr>
        <w:top w:val="none" w:sz="0" w:space="0" w:color="auto"/>
        <w:left w:val="none" w:sz="0" w:space="0" w:color="auto"/>
        <w:bottom w:val="none" w:sz="0" w:space="0" w:color="auto"/>
        <w:right w:val="none" w:sz="0" w:space="0" w:color="auto"/>
      </w:divBdr>
    </w:div>
    <w:div w:id="1204095552">
      <w:bodyDiv w:val="1"/>
      <w:marLeft w:val="0"/>
      <w:marRight w:val="0"/>
      <w:marTop w:val="0"/>
      <w:marBottom w:val="0"/>
      <w:divBdr>
        <w:top w:val="none" w:sz="0" w:space="0" w:color="auto"/>
        <w:left w:val="none" w:sz="0" w:space="0" w:color="auto"/>
        <w:bottom w:val="none" w:sz="0" w:space="0" w:color="auto"/>
        <w:right w:val="none" w:sz="0" w:space="0" w:color="auto"/>
      </w:divBdr>
    </w:div>
    <w:div w:id="1211113290">
      <w:bodyDiv w:val="1"/>
      <w:marLeft w:val="0"/>
      <w:marRight w:val="0"/>
      <w:marTop w:val="0"/>
      <w:marBottom w:val="0"/>
      <w:divBdr>
        <w:top w:val="none" w:sz="0" w:space="0" w:color="auto"/>
        <w:left w:val="none" w:sz="0" w:space="0" w:color="auto"/>
        <w:bottom w:val="none" w:sz="0" w:space="0" w:color="auto"/>
        <w:right w:val="none" w:sz="0" w:space="0" w:color="auto"/>
      </w:divBdr>
    </w:div>
    <w:div w:id="1237471455">
      <w:bodyDiv w:val="1"/>
      <w:marLeft w:val="0"/>
      <w:marRight w:val="0"/>
      <w:marTop w:val="0"/>
      <w:marBottom w:val="0"/>
      <w:divBdr>
        <w:top w:val="none" w:sz="0" w:space="0" w:color="auto"/>
        <w:left w:val="none" w:sz="0" w:space="0" w:color="auto"/>
        <w:bottom w:val="none" w:sz="0" w:space="0" w:color="auto"/>
        <w:right w:val="none" w:sz="0" w:space="0" w:color="auto"/>
      </w:divBdr>
    </w:div>
    <w:div w:id="1248731485">
      <w:bodyDiv w:val="1"/>
      <w:marLeft w:val="0"/>
      <w:marRight w:val="0"/>
      <w:marTop w:val="0"/>
      <w:marBottom w:val="0"/>
      <w:divBdr>
        <w:top w:val="none" w:sz="0" w:space="0" w:color="auto"/>
        <w:left w:val="none" w:sz="0" w:space="0" w:color="auto"/>
        <w:bottom w:val="none" w:sz="0" w:space="0" w:color="auto"/>
        <w:right w:val="none" w:sz="0" w:space="0" w:color="auto"/>
      </w:divBdr>
    </w:div>
    <w:div w:id="1261914865">
      <w:bodyDiv w:val="1"/>
      <w:marLeft w:val="0"/>
      <w:marRight w:val="0"/>
      <w:marTop w:val="0"/>
      <w:marBottom w:val="0"/>
      <w:divBdr>
        <w:top w:val="none" w:sz="0" w:space="0" w:color="auto"/>
        <w:left w:val="none" w:sz="0" w:space="0" w:color="auto"/>
        <w:bottom w:val="none" w:sz="0" w:space="0" w:color="auto"/>
        <w:right w:val="none" w:sz="0" w:space="0" w:color="auto"/>
      </w:divBdr>
    </w:div>
    <w:div w:id="1323310934">
      <w:bodyDiv w:val="1"/>
      <w:marLeft w:val="0"/>
      <w:marRight w:val="0"/>
      <w:marTop w:val="0"/>
      <w:marBottom w:val="0"/>
      <w:divBdr>
        <w:top w:val="none" w:sz="0" w:space="0" w:color="auto"/>
        <w:left w:val="none" w:sz="0" w:space="0" w:color="auto"/>
        <w:bottom w:val="none" w:sz="0" w:space="0" w:color="auto"/>
        <w:right w:val="none" w:sz="0" w:space="0" w:color="auto"/>
      </w:divBdr>
    </w:div>
    <w:div w:id="1324549880">
      <w:bodyDiv w:val="1"/>
      <w:marLeft w:val="0"/>
      <w:marRight w:val="0"/>
      <w:marTop w:val="0"/>
      <w:marBottom w:val="0"/>
      <w:divBdr>
        <w:top w:val="none" w:sz="0" w:space="0" w:color="auto"/>
        <w:left w:val="none" w:sz="0" w:space="0" w:color="auto"/>
        <w:bottom w:val="none" w:sz="0" w:space="0" w:color="auto"/>
        <w:right w:val="none" w:sz="0" w:space="0" w:color="auto"/>
      </w:divBdr>
      <w:divsChild>
        <w:div w:id="474221140">
          <w:marLeft w:val="45"/>
          <w:marRight w:val="45"/>
          <w:marTop w:val="0"/>
          <w:marBottom w:val="0"/>
          <w:divBdr>
            <w:top w:val="none" w:sz="0" w:space="0" w:color="auto"/>
            <w:left w:val="none" w:sz="0" w:space="0" w:color="auto"/>
            <w:bottom w:val="single" w:sz="6" w:space="1" w:color="0033FF"/>
            <w:right w:val="none" w:sz="0" w:space="0" w:color="auto"/>
          </w:divBdr>
        </w:div>
        <w:div w:id="827018614">
          <w:marLeft w:val="45"/>
          <w:marRight w:val="45"/>
          <w:marTop w:val="0"/>
          <w:marBottom w:val="0"/>
          <w:divBdr>
            <w:top w:val="none" w:sz="0" w:space="0" w:color="auto"/>
            <w:left w:val="none" w:sz="0" w:space="0" w:color="auto"/>
            <w:bottom w:val="single" w:sz="6" w:space="1" w:color="0033FF"/>
            <w:right w:val="none" w:sz="0" w:space="0" w:color="auto"/>
          </w:divBdr>
        </w:div>
      </w:divsChild>
    </w:div>
    <w:div w:id="1325469458">
      <w:bodyDiv w:val="1"/>
      <w:marLeft w:val="0"/>
      <w:marRight w:val="0"/>
      <w:marTop w:val="0"/>
      <w:marBottom w:val="0"/>
      <w:divBdr>
        <w:top w:val="none" w:sz="0" w:space="0" w:color="auto"/>
        <w:left w:val="none" w:sz="0" w:space="0" w:color="auto"/>
        <w:bottom w:val="none" w:sz="0" w:space="0" w:color="auto"/>
        <w:right w:val="none" w:sz="0" w:space="0" w:color="auto"/>
      </w:divBdr>
    </w:div>
    <w:div w:id="1377202030">
      <w:bodyDiv w:val="1"/>
      <w:marLeft w:val="0"/>
      <w:marRight w:val="0"/>
      <w:marTop w:val="0"/>
      <w:marBottom w:val="0"/>
      <w:divBdr>
        <w:top w:val="none" w:sz="0" w:space="0" w:color="auto"/>
        <w:left w:val="none" w:sz="0" w:space="0" w:color="auto"/>
        <w:bottom w:val="none" w:sz="0" w:space="0" w:color="auto"/>
        <w:right w:val="none" w:sz="0" w:space="0" w:color="auto"/>
      </w:divBdr>
    </w:div>
    <w:div w:id="1402095771">
      <w:bodyDiv w:val="1"/>
      <w:marLeft w:val="0"/>
      <w:marRight w:val="0"/>
      <w:marTop w:val="0"/>
      <w:marBottom w:val="0"/>
      <w:divBdr>
        <w:top w:val="none" w:sz="0" w:space="0" w:color="auto"/>
        <w:left w:val="none" w:sz="0" w:space="0" w:color="auto"/>
        <w:bottom w:val="none" w:sz="0" w:space="0" w:color="auto"/>
        <w:right w:val="none" w:sz="0" w:space="0" w:color="auto"/>
      </w:divBdr>
    </w:div>
    <w:div w:id="1468089280">
      <w:bodyDiv w:val="1"/>
      <w:marLeft w:val="0"/>
      <w:marRight w:val="0"/>
      <w:marTop w:val="0"/>
      <w:marBottom w:val="0"/>
      <w:divBdr>
        <w:top w:val="none" w:sz="0" w:space="0" w:color="auto"/>
        <w:left w:val="none" w:sz="0" w:space="0" w:color="auto"/>
        <w:bottom w:val="none" w:sz="0" w:space="0" w:color="auto"/>
        <w:right w:val="none" w:sz="0" w:space="0" w:color="auto"/>
      </w:divBdr>
    </w:div>
    <w:div w:id="1486437371">
      <w:bodyDiv w:val="1"/>
      <w:marLeft w:val="0"/>
      <w:marRight w:val="0"/>
      <w:marTop w:val="0"/>
      <w:marBottom w:val="0"/>
      <w:divBdr>
        <w:top w:val="none" w:sz="0" w:space="0" w:color="auto"/>
        <w:left w:val="none" w:sz="0" w:space="0" w:color="auto"/>
        <w:bottom w:val="none" w:sz="0" w:space="0" w:color="auto"/>
        <w:right w:val="none" w:sz="0" w:space="0" w:color="auto"/>
      </w:divBdr>
    </w:div>
    <w:div w:id="1489243746">
      <w:bodyDiv w:val="1"/>
      <w:marLeft w:val="0"/>
      <w:marRight w:val="0"/>
      <w:marTop w:val="0"/>
      <w:marBottom w:val="0"/>
      <w:divBdr>
        <w:top w:val="none" w:sz="0" w:space="0" w:color="auto"/>
        <w:left w:val="none" w:sz="0" w:space="0" w:color="auto"/>
        <w:bottom w:val="none" w:sz="0" w:space="0" w:color="auto"/>
        <w:right w:val="none" w:sz="0" w:space="0" w:color="auto"/>
      </w:divBdr>
    </w:div>
    <w:div w:id="1495410428">
      <w:bodyDiv w:val="1"/>
      <w:marLeft w:val="0"/>
      <w:marRight w:val="0"/>
      <w:marTop w:val="0"/>
      <w:marBottom w:val="0"/>
      <w:divBdr>
        <w:top w:val="none" w:sz="0" w:space="0" w:color="auto"/>
        <w:left w:val="none" w:sz="0" w:space="0" w:color="auto"/>
        <w:bottom w:val="none" w:sz="0" w:space="0" w:color="auto"/>
        <w:right w:val="none" w:sz="0" w:space="0" w:color="auto"/>
      </w:divBdr>
      <w:divsChild>
        <w:div w:id="1522473030">
          <w:marLeft w:val="45"/>
          <w:marRight w:val="45"/>
          <w:marTop w:val="0"/>
          <w:marBottom w:val="0"/>
          <w:divBdr>
            <w:top w:val="none" w:sz="0" w:space="0" w:color="auto"/>
            <w:left w:val="none" w:sz="0" w:space="0" w:color="auto"/>
            <w:bottom w:val="single" w:sz="6" w:space="1" w:color="0033FF"/>
            <w:right w:val="none" w:sz="0" w:space="0" w:color="auto"/>
          </w:divBdr>
        </w:div>
        <w:div w:id="1038511769">
          <w:marLeft w:val="45"/>
          <w:marRight w:val="45"/>
          <w:marTop w:val="0"/>
          <w:marBottom w:val="0"/>
          <w:divBdr>
            <w:top w:val="none" w:sz="0" w:space="0" w:color="auto"/>
            <w:left w:val="none" w:sz="0" w:space="0" w:color="auto"/>
            <w:bottom w:val="single" w:sz="6" w:space="1" w:color="0033FF"/>
            <w:right w:val="none" w:sz="0" w:space="0" w:color="auto"/>
          </w:divBdr>
        </w:div>
        <w:div w:id="301036307">
          <w:marLeft w:val="45"/>
          <w:marRight w:val="45"/>
          <w:marTop w:val="0"/>
          <w:marBottom w:val="0"/>
          <w:divBdr>
            <w:top w:val="none" w:sz="0" w:space="0" w:color="auto"/>
            <w:left w:val="none" w:sz="0" w:space="0" w:color="auto"/>
            <w:bottom w:val="single" w:sz="6" w:space="1" w:color="0033FF"/>
            <w:right w:val="none" w:sz="0" w:space="0" w:color="auto"/>
          </w:divBdr>
        </w:div>
      </w:divsChild>
    </w:div>
    <w:div w:id="1520701266">
      <w:bodyDiv w:val="1"/>
      <w:marLeft w:val="0"/>
      <w:marRight w:val="0"/>
      <w:marTop w:val="0"/>
      <w:marBottom w:val="0"/>
      <w:divBdr>
        <w:top w:val="none" w:sz="0" w:space="0" w:color="auto"/>
        <w:left w:val="none" w:sz="0" w:space="0" w:color="auto"/>
        <w:bottom w:val="none" w:sz="0" w:space="0" w:color="auto"/>
        <w:right w:val="none" w:sz="0" w:space="0" w:color="auto"/>
      </w:divBdr>
    </w:div>
    <w:div w:id="1539389649">
      <w:bodyDiv w:val="1"/>
      <w:marLeft w:val="0"/>
      <w:marRight w:val="0"/>
      <w:marTop w:val="0"/>
      <w:marBottom w:val="0"/>
      <w:divBdr>
        <w:top w:val="none" w:sz="0" w:space="0" w:color="auto"/>
        <w:left w:val="none" w:sz="0" w:space="0" w:color="auto"/>
        <w:bottom w:val="none" w:sz="0" w:space="0" w:color="auto"/>
        <w:right w:val="none" w:sz="0" w:space="0" w:color="auto"/>
      </w:divBdr>
    </w:div>
    <w:div w:id="1562474992">
      <w:bodyDiv w:val="1"/>
      <w:marLeft w:val="0"/>
      <w:marRight w:val="0"/>
      <w:marTop w:val="0"/>
      <w:marBottom w:val="0"/>
      <w:divBdr>
        <w:top w:val="none" w:sz="0" w:space="0" w:color="auto"/>
        <w:left w:val="none" w:sz="0" w:space="0" w:color="auto"/>
        <w:bottom w:val="none" w:sz="0" w:space="0" w:color="auto"/>
        <w:right w:val="none" w:sz="0" w:space="0" w:color="auto"/>
      </w:divBdr>
    </w:div>
    <w:div w:id="1564482209">
      <w:bodyDiv w:val="1"/>
      <w:marLeft w:val="0"/>
      <w:marRight w:val="0"/>
      <w:marTop w:val="0"/>
      <w:marBottom w:val="0"/>
      <w:divBdr>
        <w:top w:val="none" w:sz="0" w:space="0" w:color="auto"/>
        <w:left w:val="none" w:sz="0" w:space="0" w:color="auto"/>
        <w:bottom w:val="none" w:sz="0" w:space="0" w:color="auto"/>
        <w:right w:val="none" w:sz="0" w:space="0" w:color="auto"/>
      </w:divBdr>
    </w:div>
    <w:div w:id="1642347112">
      <w:bodyDiv w:val="1"/>
      <w:marLeft w:val="0"/>
      <w:marRight w:val="0"/>
      <w:marTop w:val="0"/>
      <w:marBottom w:val="0"/>
      <w:divBdr>
        <w:top w:val="none" w:sz="0" w:space="0" w:color="auto"/>
        <w:left w:val="none" w:sz="0" w:space="0" w:color="auto"/>
        <w:bottom w:val="none" w:sz="0" w:space="0" w:color="auto"/>
        <w:right w:val="none" w:sz="0" w:space="0" w:color="auto"/>
      </w:divBdr>
    </w:div>
    <w:div w:id="1650743009">
      <w:bodyDiv w:val="1"/>
      <w:marLeft w:val="0"/>
      <w:marRight w:val="0"/>
      <w:marTop w:val="0"/>
      <w:marBottom w:val="0"/>
      <w:divBdr>
        <w:top w:val="none" w:sz="0" w:space="0" w:color="auto"/>
        <w:left w:val="none" w:sz="0" w:space="0" w:color="auto"/>
        <w:bottom w:val="none" w:sz="0" w:space="0" w:color="auto"/>
        <w:right w:val="none" w:sz="0" w:space="0" w:color="auto"/>
      </w:divBdr>
    </w:div>
    <w:div w:id="1676112620">
      <w:bodyDiv w:val="1"/>
      <w:marLeft w:val="0"/>
      <w:marRight w:val="0"/>
      <w:marTop w:val="0"/>
      <w:marBottom w:val="0"/>
      <w:divBdr>
        <w:top w:val="none" w:sz="0" w:space="0" w:color="auto"/>
        <w:left w:val="none" w:sz="0" w:space="0" w:color="auto"/>
        <w:bottom w:val="none" w:sz="0" w:space="0" w:color="auto"/>
        <w:right w:val="none" w:sz="0" w:space="0" w:color="auto"/>
      </w:divBdr>
    </w:div>
    <w:div w:id="1706367332">
      <w:bodyDiv w:val="1"/>
      <w:marLeft w:val="0"/>
      <w:marRight w:val="0"/>
      <w:marTop w:val="0"/>
      <w:marBottom w:val="0"/>
      <w:divBdr>
        <w:top w:val="none" w:sz="0" w:space="0" w:color="auto"/>
        <w:left w:val="none" w:sz="0" w:space="0" w:color="auto"/>
        <w:bottom w:val="none" w:sz="0" w:space="0" w:color="auto"/>
        <w:right w:val="none" w:sz="0" w:space="0" w:color="auto"/>
      </w:divBdr>
    </w:div>
    <w:div w:id="1706977375">
      <w:bodyDiv w:val="1"/>
      <w:marLeft w:val="0"/>
      <w:marRight w:val="0"/>
      <w:marTop w:val="0"/>
      <w:marBottom w:val="0"/>
      <w:divBdr>
        <w:top w:val="none" w:sz="0" w:space="0" w:color="auto"/>
        <w:left w:val="none" w:sz="0" w:space="0" w:color="auto"/>
        <w:bottom w:val="none" w:sz="0" w:space="0" w:color="auto"/>
        <w:right w:val="none" w:sz="0" w:space="0" w:color="auto"/>
      </w:divBdr>
      <w:divsChild>
        <w:div w:id="1941327532">
          <w:marLeft w:val="45"/>
          <w:marRight w:val="45"/>
          <w:marTop w:val="0"/>
          <w:marBottom w:val="0"/>
          <w:divBdr>
            <w:top w:val="none" w:sz="0" w:space="0" w:color="auto"/>
            <w:left w:val="none" w:sz="0" w:space="0" w:color="auto"/>
            <w:bottom w:val="single" w:sz="6" w:space="1" w:color="0033FF"/>
            <w:right w:val="none" w:sz="0" w:space="0" w:color="auto"/>
          </w:divBdr>
        </w:div>
        <w:div w:id="985359907">
          <w:marLeft w:val="45"/>
          <w:marRight w:val="45"/>
          <w:marTop w:val="0"/>
          <w:marBottom w:val="0"/>
          <w:divBdr>
            <w:top w:val="none" w:sz="0" w:space="0" w:color="auto"/>
            <w:left w:val="none" w:sz="0" w:space="0" w:color="auto"/>
            <w:bottom w:val="single" w:sz="6" w:space="1" w:color="0033FF"/>
            <w:right w:val="none" w:sz="0" w:space="0" w:color="auto"/>
          </w:divBdr>
        </w:div>
      </w:divsChild>
    </w:div>
    <w:div w:id="1714188017">
      <w:bodyDiv w:val="1"/>
      <w:marLeft w:val="0"/>
      <w:marRight w:val="0"/>
      <w:marTop w:val="0"/>
      <w:marBottom w:val="0"/>
      <w:divBdr>
        <w:top w:val="none" w:sz="0" w:space="0" w:color="auto"/>
        <w:left w:val="none" w:sz="0" w:space="0" w:color="auto"/>
        <w:bottom w:val="none" w:sz="0" w:space="0" w:color="auto"/>
        <w:right w:val="none" w:sz="0" w:space="0" w:color="auto"/>
      </w:divBdr>
    </w:div>
    <w:div w:id="1742292661">
      <w:bodyDiv w:val="1"/>
      <w:marLeft w:val="0"/>
      <w:marRight w:val="0"/>
      <w:marTop w:val="0"/>
      <w:marBottom w:val="0"/>
      <w:divBdr>
        <w:top w:val="none" w:sz="0" w:space="0" w:color="auto"/>
        <w:left w:val="none" w:sz="0" w:space="0" w:color="auto"/>
        <w:bottom w:val="none" w:sz="0" w:space="0" w:color="auto"/>
        <w:right w:val="none" w:sz="0" w:space="0" w:color="auto"/>
      </w:divBdr>
    </w:div>
    <w:div w:id="1771270075">
      <w:bodyDiv w:val="1"/>
      <w:marLeft w:val="0"/>
      <w:marRight w:val="0"/>
      <w:marTop w:val="0"/>
      <w:marBottom w:val="0"/>
      <w:divBdr>
        <w:top w:val="none" w:sz="0" w:space="0" w:color="auto"/>
        <w:left w:val="none" w:sz="0" w:space="0" w:color="auto"/>
        <w:bottom w:val="none" w:sz="0" w:space="0" w:color="auto"/>
        <w:right w:val="none" w:sz="0" w:space="0" w:color="auto"/>
      </w:divBdr>
      <w:divsChild>
        <w:div w:id="385421397">
          <w:marLeft w:val="45"/>
          <w:marRight w:val="45"/>
          <w:marTop w:val="0"/>
          <w:marBottom w:val="0"/>
          <w:divBdr>
            <w:top w:val="none" w:sz="0" w:space="0" w:color="auto"/>
            <w:left w:val="none" w:sz="0" w:space="0" w:color="auto"/>
            <w:bottom w:val="single" w:sz="6" w:space="1" w:color="0033FF"/>
            <w:right w:val="none" w:sz="0" w:space="0" w:color="auto"/>
          </w:divBdr>
        </w:div>
        <w:div w:id="413473368">
          <w:marLeft w:val="45"/>
          <w:marRight w:val="45"/>
          <w:marTop w:val="0"/>
          <w:marBottom w:val="0"/>
          <w:divBdr>
            <w:top w:val="none" w:sz="0" w:space="0" w:color="auto"/>
            <w:left w:val="none" w:sz="0" w:space="0" w:color="auto"/>
            <w:bottom w:val="single" w:sz="6" w:space="1" w:color="0033FF"/>
            <w:right w:val="none" w:sz="0" w:space="0" w:color="auto"/>
          </w:divBdr>
        </w:div>
        <w:div w:id="513306564">
          <w:marLeft w:val="45"/>
          <w:marRight w:val="45"/>
          <w:marTop w:val="0"/>
          <w:marBottom w:val="0"/>
          <w:divBdr>
            <w:top w:val="none" w:sz="0" w:space="0" w:color="auto"/>
            <w:left w:val="none" w:sz="0" w:space="0" w:color="auto"/>
            <w:bottom w:val="single" w:sz="6" w:space="1" w:color="0033FF"/>
            <w:right w:val="none" w:sz="0" w:space="0" w:color="auto"/>
          </w:divBdr>
        </w:div>
      </w:divsChild>
    </w:div>
    <w:div w:id="1821726288">
      <w:bodyDiv w:val="1"/>
      <w:marLeft w:val="0"/>
      <w:marRight w:val="0"/>
      <w:marTop w:val="0"/>
      <w:marBottom w:val="0"/>
      <w:divBdr>
        <w:top w:val="none" w:sz="0" w:space="0" w:color="auto"/>
        <w:left w:val="none" w:sz="0" w:space="0" w:color="auto"/>
        <w:bottom w:val="none" w:sz="0" w:space="0" w:color="auto"/>
        <w:right w:val="none" w:sz="0" w:space="0" w:color="auto"/>
      </w:divBdr>
    </w:div>
    <w:div w:id="1824160314">
      <w:bodyDiv w:val="1"/>
      <w:marLeft w:val="0"/>
      <w:marRight w:val="0"/>
      <w:marTop w:val="0"/>
      <w:marBottom w:val="0"/>
      <w:divBdr>
        <w:top w:val="none" w:sz="0" w:space="0" w:color="auto"/>
        <w:left w:val="none" w:sz="0" w:space="0" w:color="auto"/>
        <w:bottom w:val="none" w:sz="0" w:space="0" w:color="auto"/>
        <w:right w:val="none" w:sz="0" w:space="0" w:color="auto"/>
      </w:divBdr>
      <w:divsChild>
        <w:div w:id="204679275">
          <w:marLeft w:val="0"/>
          <w:marRight w:val="0"/>
          <w:marTop w:val="0"/>
          <w:marBottom w:val="225"/>
          <w:divBdr>
            <w:top w:val="single" w:sz="6" w:space="0" w:color="D0E7FF"/>
            <w:left w:val="single" w:sz="6" w:space="0" w:color="D0E7FF"/>
            <w:bottom w:val="single" w:sz="6" w:space="0" w:color="D0E7FF"/>
            <w:right w:val="single" w:sz="6" w:space="0" w:color="D0E7FF"/>
          </w:divBdr>
          <w:divsChild>
            <w:div w:id="437220474">
              <w:marLeft w:val="0"/>
              <w:marRight w:val="0"/>
              <w:marTop w:val="0"/>
              <w:marBottom w:val="0"/>
              <w:divBdr>
                <w:top w:val="none" w:sz="0" w:space="0" w:color="auto"/>
                <w:left w:val="none" w:sz="0" w:space="0" w:color="auto"/>
                <w:bottom w:val="single" w:sz="12" w:space="0" w:color="1579E5"/>
                <w:right w:val="none" w:sz="0" w:space="0" w:color="auto"/>
              </w:divBdr>
            </w:div>
            <w:div w:id="1032994604">
              <w:marLeft w:val="0"/>
              <w:marRight w:val="0"/>
              <w:marTop w:val="0"/>
              <w:marBottom w:val="0"/>
              <w:divBdr>
                <w:top w:val="none" w:sz="0" w:space="0" w:color="auto"/>
                <w:left w:val="none" w:sz="0" w:space="0" w:color="auto"/>
                <w:bottom w:val="none" w:sz="0" w:space="0" w:color="auto"/>
                <w:right w:val="none" w:sz="0" w:space="0" w:color="auto"/>
              </w:divBdr>
              <w:divsChild>
                <w:div w:id="996807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777458">
          <w:marLeft w:val="225"/>
          <w:marRight w:val="0"/>
          <w:marTop w:val="0"/>
          <w:marBottom w:val="0"/>
          <w:divBdr>
            <w:top w:val="none" w:sz="0" w:space="0" w:color="auto"/>
            <w:left w:val="none" w:sz="0" w:space="0" w:color="auto"/>
            <w:bottom w:val="none" w:sz="0" w:space="0" w:color="auto"/>
            <w:right w:val="none" w:sz="0" w:space="0" w:color="auto"/>
          </w:divBdr>
          <w:divsChild>
            <w:div w:id="492448321">
              <w:marLeft w:val="0"/>
              <w:marRight w:val="0"/>
              <w:marTop w:val="0"/>
              <w:marBottom w:val="225"/>
              <w:divBdr>
                <w:top w:val="single" w:sz="6" w:space="0" w:color="EDEDED"/>
                <w:left w:val="single" w:sz="6" w:space="0" w:color="EDEDED"/>
                <w:bottom w:val="single" w:sz="6" w:space="0" w:color="EDEDED"/>
                <w:right w:val="single" w:sz="6" w:space="0" w:color="EDEDED"/>
              </w:divBdr>
              <w:divsChild>
                <w:div w:id="393507468">
                  <w:marLeft w:val="0"/>
                  <w:marRight w:val="0"/>
                  <w:marTop w:val="0"/>
                  <w:marBottom w:val="0"/>
                  <w:divBdr>
                    <w:top w:val="none" w:sz="0" w:space="0" w:color="auto"/>
                    <w:left w:val="none" w:sz="0" w:space="0" w:color="auto"/>
                    <w:bottom w:val="single" w:sz="6" w:space="0" w:color="EDEDED"/>
                    <w:right w:val="none" w:sz="0" w:space="0" w:color="auto"/>
                  </w:divBdr>
                </w:div>
              </w:divsChild>
            </w:div>
            <w:div w:id="1022434430">
              <w:marLeft w:val="0"/>
              <w:marRight w:val="0"/>
              <w:marTop w:val="0"/>
              <w:marBottom w:val="0"/>
              <w:divBdr>
                <w:top w:val="none" w:sz="0" w:space="0" w:color="auto"/>
                <w:left w:val="none" w:sz="0" w:space="0" w:color="auto"/>
                <w:bottom w:val="none" w:sz="0" w:space="0" w:color="auto"/>
                <w:right w:val="none" w:sz="0" w:space="0" w:color="auto"/>
              </w:divBdr>
              <w:divsChild>
                <w:div w:id="39284999">
                  <w:marLeft w:val="0"/>
                  <w:marRight w:val="0"/>
                  <w:marTop w:val="0"/>
                  <w:marBottom w:val="0"/>
                  <w:divBdr>
                    <w:top w:val="none" w:sz="0" w:space="0" w:color="auto"/>
                    <w:left w:val="none" w:sz="0" w:space="0" w:color="auto"/>
                    <w:bottom w:val="none" w:sz="0" w:space="0" w:color="auto"/>
                    <w:right w:val="none" w:sz="0" w:space="0" w:color="auto"/>
                  </w:divBdr>
                </w:div>
                <w:div w:id="1727800254">
                  <w:marLeft w:val="0"/>
                  <w:marRight w:val="0"/>
                  <w:marTop w:val="240"/>
                  <w:marBottom w:val="0"/>
                  <w:divBdr>
                    <w:top w:val="none" w:sz="0" w:space="0" w:color="auto"/>
                    <w:left w:val="none" w:sz="0" w:space="0" w:color="auto"/>
                    <w:bottom w:val="none" w:sz="0" w:space="0" w:color="auto"/>
                    <w:right w:val="none" w:sz="0" w:space="0" w:color="auto"/>
                  </w:divBdr>
                </w:div>
              </w:divsChild>
            </w:div>
            <w:div w:id="26685397">
              <w:marLeft w:val="0"/>
              <w:marRight w:val="0"/>
              <w:marTop w:val="0"/>
              <w:marBottom w:val="0"/>
              <w:divBdr>
                <w:top w:val="none" w:sz="0" w:space="0" w:color="auto"/>
                <w:left w:val="none" w:sz="0" w:space="0" w:color="auto"/>
                <w:bottom w:val="none" w:sz="0" w:space="0" w:color="auto"/>
                <w:right w:val="none" w:sz="0" w:space="0" w:color="auto"/>
              </w:divBdr>
              <w:divsChild>
                <w:div w:id="280693924">
                  <w:marLeft w:val="0"/>
                  <w:marRight w:val="0"/>
                  <w:marTop w:val="0"/>
                  <w:marBottom w:val="120"/>
                  <w:divBdr>
                    <w:top w:val="single" w:sz="6" w:space="0" w:color="DADADA"/>
                    <w:left w:val="single" w:sz="6" w:space="0" w:color="DADADA"/>
                    <w:bottom w:val="single" w:sz="6" w:space="0" w:color="DADADA"/>
                    <w:right w:val="single" w:sz="6" w:space="0" w:color="DADADA"/>
                  </w:divBdr>
                  <w:divsChild>
                    <w:div w:id="333991351">
                      <w:marLeft w:val="0"/>
                      <w:marRight w:val="0"/>
                      <w:marTop w:val="0"/>
                      <w:marBottom w:val="0"/>
                      <w:divBdr>
                        <w:top w:val="none" w:sz="0" w:space="0" w:color="auto"/>
                        <w:left w:val="none" w:sz="0" w:space="0" w:color="auto"/>
                        <w:bottom w:val="none" w:sz="0" w:space="0" w:color="auto"/>
                        <w:right w:val="none" w:sz="0" w:space="0" w:color="auto"/>
                      </w:divBdr>
                    </w:div>
                    <w:div w:id="1685134441">
                      <w:marLeft w:val="0"/>
                      <w:marRight w:val="0"/>
                      <w:marTop w:val="0"/>
                      <w:marBottom w:val="0"/>
                      <w:divBdr>
                        <w:top w:val="none" w:sz="0" w:space="0" w:color="auto"/>
                        <w:left w:val="none" w:sz="0" w:space="0" w:color="auto"/>
                        <w:bottom w:val="none" w:sz="0" w:space="0" w:color="auto"/>
                        <w:right w:val="none" w:sz="0" w:space="0" w:color="auto"/>
                      </w:divBdr>
                    </w:div>
                    <w:div w:id="640161188">
                      <w:marLeft w:val="0"/>
                      <w:marRight w:val="0"/>
                      <w:marTop w:val="0"/>
                      <w:marBottom w:val="0"/>
                      <w:divBdr>
                        <w:top w:val="single" w:sz="6" w:space="0" w:color="DADADA"/>
                        <w:left w:val="none" w:sz="0" w:space="0" w:color="auto"/>
                        <w:bottom w:val="none" w:sz="0" w:space="0" w:color="auto"/>
                        <w:right w:val="none" w:sz="0" w:space="0" w:color="auto"/>
                      </w:divBdr>
                      <w:divsChild>
                        <w:div w:id="1768579756">
                          <w:marLeft w:val="0"/>
                          <w:marRight w:val="0"/>
                          <w:marTop w:val="0"/>
                          <w:marBottom w:val="0"/>
                          <w:divBdr>
                            <w:top w:val="none" w:sz="0" w:space="0" w:color="auto"/>
                            <w:left w:val="none" w:sz="0" w:space="0" w:color="auto"/>
                            <w:bottom w:val="none" w:sz="0" w:space="0" w:color="auto"/>
                            <w:right w:val="none" w:sz="0" w:space="0" w:color="auto"/>
                          </w:divBdr>
                        </w:div>
                        <w:div w:id="36051997">
                          <w:marLeft w:val="0"/>
                          <w:marRight w:val="0"/>
                          <w:marTop w:val="0"/>
                          <w:marBottom w:val="0"/>
                          <w:divBdr>
                            <w:top w:val="none" w:sz="0" w:space="0" w:color="auto"/>
                            <w:left w:val="none" w:sz="0" w:space="0" w:color="auto"/>
                            <w:bottom w:val="none" w:sz="0" w:space="0" w:color="auto"/>
                            <w:right w:val="none" w:sz="0" w:space="0" w:color="auto"/>
                          </w:divBdr>
                        </w:div>
                      </w:divsChild>
                    </w:div>
                    <w:div w:id="1259631971">
                      <w:marLeft w:val="0"/>
                      <w:marRight w:val="0"/>
                      <w:marTop w:val="0"/>
                      <w:marBottom w:val="0"/>
                      <w:divBdr>
                        <w:top w:val="none" w:sz="0" w:space="0" w:color="auto"/>
                        <w:left w:val="none" w:sz="0" w:space="0" w:color="auto"/>
                        <w:bottom w:val="none" w:sz="0" w:space="0" w:color="auto"/>
                        <w:right w:val="none" w:sz="0" w:space="0" w:color="auto"/>
                      </w:divBdr>
                    </w:div>
                    <w:div w:id="1936402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5872747">
      <w:bodyDiv w:val="1"/>
      <w:marLeft w:val="0"/>
      <w:marRight w:val="0"/>
      <w:marTop w:val="0"/>
      <w:marBottom w:val="0"/>
      <w:divBdr>
        <w:top w:val="none" w:sz="0" w:space="0" w:color="auto"/>
        <w:left w:val="none" w:sz="0" w:space="0" w:color="auto"/>
        <w:bottom w:val="none" w:sz="0" w:space="0" w:color="auto"/>
        <w:right w:val="none" w:sz="0" w:space="0" w:color="auto"/>
      </w:divBdr>
    </w:div>
    <w:div w:id="1838645210">
      <w:bodyDiv w:val="1"/>
      <w:marLeft w:val="0"/>
      <w:marRight w:val="0"/>
      <w:marTop w:val="0"/>
      <w:marBottom w:val="0"/>
      <w:divBdr>
        <w:top w:val="none" w:sz="0" w:space="0" w:color="auto"/>
        <w:left w:val="none" w:sz="0" w:space="0" w:color="auto"/>
        <w:bottom w:val="none" w:sz="0" w:space="0" w:color="auto"/>
        <w:right w:val="none" w:sz="0" w:space="0" w:color="auto"/>
      </w:divBdr>
      <w:divsChild>
        <w:div w:id="495658721">
          <w:marLeft w:val="45"/>
          <w:marRight w:val="45"/>
          <w:marTop w:val="0"/>
          <w:marBottom w:val="0"/>
          <w:divBdr>
            <w:top w:val="none" w:sz="0" w:space="0" w:color="auto"/>
            <w:left w:val="none" w:sz="0" w:space="0" w:color="auto"/>
            <w:bottom w:val="single" w:sz="6" w:space="1" w:color="0033FF"/>
            <w:right w:val="none" w:sz="0" w:space="0" w:color="auto"/>
          </w:divBdr>
        </w:div>
        <w:div w:id="599990502">
          <w:marLeft w:val="45"/>
          <w:marRight w:val="45"/>
          <w:marTop w:val="0"/>
          <w:marBottom w:val="0"/>
          <w:divBdr>
            <w:top w:val="none" w:sz="0" w:space="0" w:color="auto"/>
            <w:left w:val="none" w:sz="0" w:space="0" w:color="auto"/>
            <w:bottom w:val="single" w:sz="6" w:space="1" w:color="0033FF"/>
            <w:right w:val="none" w:sz="0" w:space="0" w:color="auto"/>
          </w:divBdr>
        </w:div>
        <w:div w:id="456677690">
          <w:marLeft w:val="45"/>
          <w:marRight w:val="45"/>
          <w:marTop w:val="0"/>
          <w:marBottom w:val="0"/>
          <w:divBdr>
            <w:top w:val="none" w:sz="0" w:space="0" w:color="auto"/>
            <w:left w:val="none" w:sz="0" w:space="0" w:color="auto"/>
            <w:bottom w:val="single" w:sz="6" w:space="1" w:color="0033FF"/>
            <w:right w:val="none" w:sz="0" w:space="0" w:color="auto"/>
          </w:divBdr>
        </w:div>
        <w:div w:id="980038311">
          <w:marLeft w:val="45"/>
          <w:marRight w:val="45"/>
          <w:marTop w:val="0"/>
          <w:marBottom w:val="0"/>
          <w:divBdr>
            <w:top w:val="none" w:sz="0" w:space="0" w:color="auto"/>
            <w:left w:val="none" w:sz="0" w:space="0" w:color="auto"/>
            <w:bottom w:val="single" w:sz="6" w:space="1" w:color="0033FF"/>
            <w:right w:val="none" w:sz="0" w:space="0" w:color="auto"/>
          </w:divBdr>
        </w:div>
        <w:div w:id="1247374982">
          <w:marLeft w:val="45"/>
          <w:marRight w:val="45"/>
          <w:marTop w:val="0"/>
          <w:marBottom w:val="0"/>
          <w:divBdr>
            <w:top w:val="none" w:sz="0" w:space="0" w:color="auto"/>
            <w:left w:val="none" w:sz="0" w:space="0" w:color="auto"/>
            <w:bottom w:val="single" w:sz="6" w:space="1" w:color="0033FF"/>
            <w:right w:val="none" w:sz="0" w:space="0" w:color="auto"/>
          </w:divBdr>
        </w:div>
        <w:div w:id="1093822354">
          <w:marLeft w:val="45"/>
          <w:marRight w:val="45"/>
          <w:marTop w:val="0"/>
          <w:marBottom w:val="0"/>
          <w:divBdr>
            <w:top w:val="none" w:sz="0" w:space="0" w:color="auto"/>
            <w:left w:val="none" w:sz="0" w:space="0" w:color="auto"/>
            <w:bottom w:val="single" w:sz="6" w:space="1" w:color="0033FF"/>
            <w:right w:val="none" w:sz="0" w:space="0" w:color="auto"/>
          </w:divBdr>
        </w:div>
      </w:divsChild>
    </w:div>
    <w:div w:id="1847206646">
      <w:bodyDiv w:val="1"/>
      <w:marLeft w:val="0"/>
      <w:marRight w:val="0"/>
      <w:marTop w:val="0"/>
      <w:marBottom w:val="0"/>
      <w:divBdr>
        <w:top w:val="none" w:sz="0" w:space="0" w:color="auto"/>
        <w:left w:val="none" w:sz="0" w:space="0" w:color="auto"/>
        <w:bottom w:val="none" w:sz="0" w:space="0" w:color="auto"/>
        <w:right w:val="none" w:sz="0" w:space="0" w:color="auto"/>
      </w:divBdr>
      <w:divsChild>
        <w:div w:id="1312712500">
          <w:marLeft w:val="0"/>
          <w:marRight w:val="0"/>
          <w:marTop w:val="0"/>
          <w:marBottom w:val="0"/>
          <w:divBdr>
            <w:top w:val="none" w:sz="0" w:space="0" w:color="auto"/>
            <w:left w:val="none" w:sz="0" w:space="0" w:color="auto"/>
            <w:bottom w:val="none" w:sz="0" w:space="0" w:color="auto"/>
            <w:right w:val="none" w:sz="0" w:space="0" w:color="auto"/>
          </w:divBdr>
          <w:divsChild>
            <w:div w:id="1451165832">
              <w:marLeft w:val="0"/>
              <w:marRight w:val="0"/>
              <w:marTop w:val="0"/>
              <w:marBottom w:val="0"/>
              <w:divBdr>
                <w:top w:val="none" w:sz="0" w:space="0" w:color="auto"/>
                <w:left w:val="none" w:sz="0" w:space="0" w:color="auto"/>
                <w:bottom w:val="none" w:sz="0" w:space="0" w:color="auto"/>
                <w:right w:val="none" w:sz="0" w:space="0" w:color="auto"/>
              </w:divBdr>
              <w:divsChild>
                <w:div w:id="1096711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1335862">
      <w:bodyDiv w:val="1"/>
      <w:marLeft w:val="0"/>
      <w:marRight w:val="0"/>
      <w:marTop w:val="0"/>
      <w:marBottom w:val="0"/>
      <w:divBdr>
        <w:top w:val="none" w:sz="0" w:space="0" w:color="auto"/>
        <w:left w:val="none" w:sz="0" w:space="0" w:color="auto"/>
        <w:bottom w:val="none" w:sz="0" w:space="0" w:color="auto"/>
        <w:right w:val="none" w:sz="0" w:space="0" w:color="auto"/>
      </w:divBdr>
    </w:div>
    <w:div w:id="1871606495">
      <w:bodyDiv w:val="1"/>
      <w:marLeft w:val="0"/>
      <w:marRight w:val="0"/>
      <w:marTop w:val="0"/>
      <w:marBottom w:val="0"/>
      <w:divBdr>
        <w:top w:val="none" w:sz="0" w:space="0" w:color="auto"/>
        <w:left w:val="none" w:sz="0" w:space="0" w:color="auto"/>
        <w:bottom w:val="none" w:sz="0" w:space="0" w:color="auto"/>
        <w:right w:val="none" w:sz="0" w:space="0" w:color="auto"/>
      </w:divBdr>
      <w:divsChild>
        <w:div w:id="793792590">
          <w:marLeft w:val="45"/>
          <w:marRight w:val="45"/>
          <w:marTop w:val="0"/>
          <w:marBottom w:val="0"/>
          <w:divBdr>
            <w:top w:val="none" w:sz="0" w:space="0" w:color="auto"/>
            <w:left w:val="none" w:sz="0" w:space="0" w:color="auto"/>
            <w:bottom w:val="single" w:sz="6" w:space="1" w:color="0033FF"/>
            <w:right w:val="none" w:sz="0" w:space="0" w:color="auto"/>
          </w:divBdr>
        </w:div>
        <w:div w:id="1929843689">
          <w:marLeft w:val="45"/>
          <w:marRight w:val="45"/>
          <w:marTop w:val="0"/>
          <w:marBottom w:val="0"/>
          <w:divBdr>
            <w:top w:val="none" w:sz="0" w:space="0" w:color="auto"/>
            <w:left w:val="none" w:sz="0" w:space="0" w:color="auto"/>
            <w:bottom w:val="single" w:sz="6" w:space="1" w:color="0033FF"/>
            <w:right w:val="none" w:sz="0" w:space="0" w:color="auto"/>
          </w:divBdr>
        </w:div>
        <w:div w:id="1797990896">
          <w:marLeft w:val="45"/>
          <w:marRight w:val="45"/>
          <w:marTop w:val="0"/>
          <w:marBottom w:val="0"/>
          <w:divBdr>
            <w:top w:val="none" w:sz="0" w:space="0" w:color="auto"/>
            <w:left w:val="none" w:sz="0" w:space="0" w:color="auto"/>
            <w:bottom w:val="single" w:sz="6" w:space="1" w:color="0033FF"/>
            <w:right w:val="none" w:sz="0" w:space="0" w:color="auto"/>
          </w:divBdr>
        </w:div>
        <w:div w:id="2113502606">
          <w:marLeft w:val="45"/>
          <w:marRight w:val="45"/>
          <w:marTop w:val="0"/>
          <w:marBottom w:val="0"/>
          <w:divBdr>
            <w:top w:val="none" w:sz="0" w:space="0" w:color="auto"/>
            <w:left w:val="none" w:sz="0" w:space="0" w:color="auto"/>
            <w:bottom w:val="single" w:sz="6" w:space="1" w:color="0033FF"/>
            <w:right w:val="none" w:sz="0" w:space="0" w:color="auto"/>
          </w:divBdr>
        </w:div>
        <w:div w:id="1365596560">
          <w:marLeft w:val="45"/>
          <w:marRight w:val="45"/>
          <w:marTop w:val="0"/>
          <w:marBottom w:val="0"/>
          <w:divBdr>
            <w:top w:val="none" w:sz="0" w:space="0" w:color="auto"/>
            <w:left w:val="none" w:sz="0" w:space="0" w:color="auto"/>
            <w:bottom w:val="single" w:sz="6" w:space="1" w:color="0033FF"/>
            <w:right w:val="none" w:sz="0" w:space="0" w:color="auto"/>
          </w:divBdr>
        </w:div>
        <w:div w:id="2166258">
          <w:marLeft w:val="45"/>
          <w:marRight w:val="45"/>
          <w:marTop w:val="0"/>
          <w:marBottom w:val="0"/>
          <w:divBdr>
            <w:top w:val="none" w:sz="0" w:space="0" w:color="auto"/>
            <w:left w:val="none" w:sz="0" w:space="0" w:color="auto"/>
            <w:bottom w:val="single" w:sz="6" w:space="1" w:color="0033FF"/>
            <w:right w:val="none" w:sz="0" w:space="0" w:color="auto"/>
          </w:divBdr>
        </w:div>
        <w:div w:id="2019232269">
          <w:marLeft w:val="45"/>
          <w:marRight w:val="45"/>
          <w:marTop w:val="0"/>
          <w:marBottom w:val="0"/>
          <w:divBdr>
            <w:top w:val="none" w:sz="0" w:space="0" w:color="auto"/>
            <w:left w:val="none" w:sz="0" w:space="0" w:color="auto"/>
            <w:bottom w:val="single" w:sz="6" w:space="1" w:color="0033FF"/>
            <w:right w:val="none" w:sz="0" w:space="0" w:color="auto"/>
          </w:divBdr>
        </w:div>
        <w:div w:id="454759214">
          <w:marLeft w:val="45"/>
          <w:marRight w:val="45"/>
          <w:marTop w:val="0"/>
          <w:marBottom w:val="0"/>
          <w:divBdr>
            <w:top w:val="none" w:sz="0" w:space="0" w:color="auto"/>
            <w:left w:val="none" w:sz="0" w:space="0" w:color="auto"/>
            <w:bottom w:val="single" w:sz="6" w:space="1" w:color="0033FF"/>
            <w:right w:val="none" w:sz="0" w:space="0" w:color="auto"/>
          </w:divBdr>
        </w:div>
        <w:div w:id="1424758884">
          <w:marLeft w:val="45"/>
          <w:marRight w:val="45"/>
          <w:marTop w:val="0"/>
          <w:marBottom w:val="0"/>
          <w:divBdr>
            <w:top w:val="none" w:sz="0" w:space="0" w:color="auto"/>
            <w:left w:val="none" w:sz="0" w:space="0" w:color="auto"/>
            <w:bottom w:val="single" w:sz="6" w:space="1" w:color="0033FF"/>
            <w:right w:val="none" w:sz="0" w:space="0" w:color="auto"/>
          </w:divBdr>
        </w:div>
        <w:div w:id="1165392530">
          <w:marLeft w:val="45"/>
          <w:marRight w:val="45"/>
          <w:marTop w:val="0"/>
          <w:marBottom w:val="0"/>
          <w:divBdr>
            <w:top w:val="none" w:sz="0" w:space="0" w:color="auto"/>
            <w:left w:val="none" w:sz="0" w:space="0" w:color="auto"/>
            <w:bottom w:val="single" w:sz="6" w:space="1" w:color="0033FF"/>
            <w:right w:val="none" w:sz="0" w:space="0" w:color="auto"/>
          </w:divBdr>
        </w:div>
        <w:div w:id="1304235416">
          <w:marLeft w:val="45"/>
          <w:marRight w:val="45"/>
          <w:marTop w:val="0"/>
          <w:marBottom w:val="0"/>
          <w:divBdr>
            <w:top w:val="none" w:sz="0" w:space="0" w:color="auto"/>
            <w:left w:val="none" w:sz="0" w:space="0" w:color="auto"/>
            <w:bottom w:val="single" w:sz="6" w:space="1" w:color="0033FF"/>
            <w:right w:val="none" w:sz="0" w:space="0" w:color="auto"/>
          </w:divBdr>
        </w:div>
        <w:div w:id="105738175">
          <w:marLeft w:val="45"/>
          <w:marRight w:val="45"/>
          <w:marTop w:val="0"/>
          <w:marBottom w:val="0"/>
          <w:divBdr>
            <w:top w:val="none" w:sz="0" w:space="0" w:color="auto"/>
            <w:left w:val="none" w:sz="0" w:space="0" w:color="auto"/>
            <w:bottom w:val="single" w:sz="6" w:space="1" w:color="0033FF"/>
            <w:right w:val="none" w:sz="0" w:space="0" w:color="auto"/>
          </w:divBdr>
        </w:div>
        <w:div w:id="765030870">
          <w:marLeft w:val="45"/>
          <w:marRight w:val="45"/>
          <w:marTop w:val="0"/>
          <w:marBottom w:val="0"/>
          <w:divBdr>
            <w:top w:val="none" w:sz="0" w:space="0" w:color="auto"/>
            <w:left w:val="none" w:sz="0" w:space="0" w:color="auto"/>
            <w:bottom w:val="single" w:sz="6" w:space="1" w:color="0033FF"/>
            <w:right w:val="none" w:sz="0" w:space="0" w:color="auto"/>
          </w:divBdr>
        </w:div>
        <w:div w:id="898789837">
          <w:marLeft w:val="45"/>
          <w:marRight w:val="45"/>
          <w:marTop w:val="0"/>
          <w:marBottom w:val="0"/>
          <w:divBdr>
            <w:top w:val="none" w:sz="0" w:space="0" w:color="auto"/>
            <w:left w:val="none" w:sz="0" w:space="0" w:color="auto"/>
            <w:bottom w:val="single" w:sz="6" w:space="1" w:color="0033FF"/>
            <w:right w:val="none" w:sz="0" w:space="0" w:color="auto"/>
          </w:divBdr>
        </w:div>
        <w:div w:id="2049138864">
          <w:marLeft w:val="45"/>
          <w:marRight w:val="45"/>
          <w:marTop w:val="0"/>
          <w:marBottom w:val="0"/>
          <w:divBdr>
            <w:top w:val="none" w:sz="0" w:space="0" w:color="auto"/>
            <w:left w:val="none" w:sz="0" w:space="0" w:color="auto"/>
            <w:bottom w:val="single" w:sz="6" w:space="1" w:color="0033FF"/>
            <w:right w:val="none" w:sz="0" w:space="0" w:color="auto"/>
          </w:divBdr>
        </w:div>
        <w:div w:id="1530483747">
          <w:marLeft w:val="45"/>
          <w:marRight w:val="45"/>
          <w:marTop w:val="0"/>
          <w:marBottom w:val="0"/>
          <w:divBdr>
            <w:top w:val="none" w:sz="0" w:space="0" w:color="auto"/>
            <w:left w:val="none" w:sz="0" w:space="0" w:color="auto"/>
            <w:bottom w:val="single" w:sz="6" w:space="1" w:color="0033FF"/>
            <w:right w:val="none" w:sz="0" w:space="0" w:color="auto"/>
          </w:divBdr>
        </w:div>
        <w:div w:id="1664047485">
          <w:marLeft w:val="45"/>
          <w:marRight w:val="45"/>
          <w:marTop w:val="0"/>
          <w:marBottom w:val="0"/>
          <w:divBdr>
            <w:top w:val="none" w:sz="0" w:space="0" w:color="auto"/>
            <w:left w:val="none" w:sz="0" w:space="0" w:color="auto"/>
            <w:bottom w:val="single" w:sz="6" w:space="1" w:color="0033FF"/>
            <w:right w:val="none" w:sz="0" w:space="0" w:color="auto"/>
          </w:divBdr>
        </w:div>
        <w:div w:id="852383677">
          <w:marLeft w:val="45"/>
          <w:marRight w:val="45"/>
          <w:marTop w:val="0"/>
          <w:marBottom w:val="0"/>
          <w:divBdr>
            <w:top w:val="none" w:sz="0" w:space="0" w:color="auto"/>
            <w:left w:val="none" w:sz="0" w:space="0" w:color="auto"/>
            <w:bottom w:val="single" w:sz="6" w:space="1" w:color="0033FF"/>
            <w:right w:val="none" w:sz="0" w:space="0" w:color="auto"/>
          </w:divBdr>
        </w:div>
        <w:div w:id="409233690">
          <w:marLeft w:val="45"/>
          <w:marRight w:val="45"/>
          <w:marTop w:val="0"/>
          <w:marBottom w:val="0"/>
          <w:divBdr>
            <w:top w:val="none" w:sz="0" w:space="0" w:color="auto"/>
            <w:left w:val="none" w:sz="0" w:space="0" w:color="auto"/>
            <w:bottom w:val="single" w:sz="6" w:space="1" w:color="0033FF"/>
            <w:right w:val="none" w:sz="0" w:space="0" w:color="auto"/>
          </w:divBdr>
        </w:div>
        <w:div w:id="667908469">
          <w:marLeft w:val="45"/>
          <w:marRight w:val="45"/>
          <w:marTop w:val="0"/>
          <w:marBottom w:val="0"/>
          <w:divBdr>
            <w:top w:val="none" w:sz="0" w:space="0" w:color="auto"/>
            <w:left w:val="none" w:sz="0" w:space="0" w:color="auto"/>
            <w:bottom w:val="single" w:sz="6" w:space="1" w:color="0033FF"/>
            <w:right w:val="none" w:sz="0" w:space="0" w:color="auto"/>
          </w:divBdr>
        </w:div>
      </w:divsChild>
    </w:div>
    <w:div w:id="1906717238">
      <w:bodyDiv w:val="1"/>
      <w:marLeft w:val="0"/>
      <w:marRight w:val="0"/>
      <w:marTop w:val="0"/>
      <w:marBottom w:val="0"/>
      <w:divBdr>
        <w:top w:val="none" w:sz="0" w:space="0" w:color="auto"/>
        <w:left w:val="none" w:sz="0" w:space="0" w:color="auto"/>
        <w:bottom w:val="none" w:sz="0" w:space="0" w:color="auto"/>
        <w:right w:val="none" w:sz="0" w:space="0" w:color="auto"/>
      </w:divBdr>
      <w:divsChild>
        <w:div w:id="781262388">
          <w:marLeft w:val="45"/>
          <w:marRight w:val="45"/>
          <w:marTop w:val="0"/>
          <w:marBottom w:val="0"/>
          <w:divBdr>
            <w:top w:val="none" w:sz="0" w:space="0" w:color="auto"/>
            <w:left w:val="none" w:sz="0" w:space="0" w:color="auto"/>
            <w:bottom w:val="single" w:sz="6" w:space="1" w:color="0033FF"/>
            <w:right w:val="none" w:sz="0" w:space="0" w:color="auto"/>
          </w:divBdr>
        </w:div>
        <w:div w:id="1339964678">
          <w:marLeft w:val="45"/>
          <w:marRight w:val="45"/>
          <w:marTop w:val="0"/>
          <w:marBottom w:val="0"/>
          <w:divBdr>
            <w:top w:val="none" w:sz="0" w:space="0" w:color="auto"/>
            <w:left w:val="none" w:sz="0" w:space="0" w:color="auto"/>
            <w:bottom w:val="single" w:sz="6" w:space="1" w:color="0033FF"/>
            <w:right w:val="none" w:sz="0" w:space="0" w:color="auto"/>
          </w:divBdr>
        </w:div>
        <w:div w:id="601231005">
          <w:marLeft w:val="45"/>
          <w:marRight w:val="45"/>
          <w:marTop w:val="0"/>
          <w:marBottom w:val="0"/>
          <w:divBdr>
            <w:top w:val="none" w:sz="0" w:space="0" w:color="auto"/>
            <w:left w:val="none" w:sz="0" w:space="0" w:color="auto"/>
            <w:bottom w:val="single" w:sz="6" w:space="1" w:color="0033FF"/>
            <w:right w:val="none" w:sz="0" w:space="0" w:color="auto"/>
          </w:divBdr>
        </w:div>
        <w:div w:id="709692745">
          <w:marLeft w:val="45"/>
          <w:marRight w:val="45"/>
          <w:marTop w:val="0"/>
          <w:marBottom w:val="0"/>
          <w:divBdr>
            <w:top w:val="none" w:sz="0" w:space="0" w:color="auto"/>
            <w:left w:val="none" w:sz="0" w:space="0" w:color="auto"/>
            <w:bottom w:val="single" w:sz="6" w:space="1" w:color="0033FF"/>
            <w:right w:val="none" w:sz="0" w:space="0" w:color="auto"/>
          </w:divBdr>
        </w:div>
        <w:div w:id="622002919">
          <w:marLeft w:val="45"/>
          <w:marRight w:val="45"/>
          <w:marTop w:val="0"/>
          <w:marBottom w:val="0"/>
          <w:divBdr>
            <w:top w:val="none" w:sz="0" w:space="0" w:color="auto"/>
            <w:left w:val="none" w:sz="0" w:space="0" w:color="auto"/>
            <w:bottom w:val="single" w:sz="6" w:space="1" w:color="0033FF"/>
            <w:right w:val="none" w:sz="0" w:space="0" w:color="auto"/>
          </w:divBdr>
        </w:div>
      </w:divsChild>
    </w:div>
    <w:div w:id="1918009014">
      <w:bodyDiv w:val="1"/>
      <w:marLeft w:val="0"/>
      <w:marRight w:val="0"/>
      <w:marTop w:val="0"/>
      <w:marBottom w:val="0"/>
      <w:divBdr>
        <w:top w:val="none" w:sz="0" w:space="0" w:color="auto"/>
        <w:left w:val="none" w:sz="0" w:space="0" w:color="auto"/>
        <w:bottom w:val="none" w:sz="0" w:space="0" w:color="auto"/>
        <w:right w:val="none" w:sz="0" w:space="0" w:color="auto"/>
      </w:divBdr>
      <w:divsChild>
        <w:div w:id="1481119863">
          <w:marLeft w:val="45"/>
          <w:marRight w:val="45"/>
          <w:marTop w:val="0"/>
          <w:marBottom w:val="0"/>
          <w:divBdr>
            <w:top w:val="none" w:sz="0" w:space="0" w:color="auto"/>
            <w:left w:val="none" w:sz="0" w:space="0" w:color="auto"/>
            <w:bottom w:val="single" w:sz="6" w:space="1" w:color="0033FF"/>
            <w:right w:val="none" w:sz="0" w:space="0" w:color="auto"/>
          </w:divBdr>
        </w:div>
        <w:div w:id="783421427">
          <w:marLeft w:val="45"/>
          <w:marRight w:val="45"/>
          <w:marTop w:val="0"/>
          <w:marBottom w:val="0"/>
          <w:divBdr>
            <w:top w:val="none" w:sz="0" w:space="0" w:color="auto"/>
            <w:left w:val="none" w:sz="0" w:space="0" w:color="auto"/>
            <w:bottom w:val="single" w:sz="6" w:space="1" w:color="0033FF"/>
            <w:right w:val="none" w:sz="0" w:space="0" w:color="auto"/>
          </w:divBdr>
        </w:div>
        <w:div w:id="1911380572">
          <w:marLeft w:val="45"/>
          <w:marRight w:val="45"/>
          <w:marTop w:val="0"/>
          <w:marBottom w:val="0"/>
          <w:divBdr>
            <w:top w:val="none" w:sz="0" w:space="0" w:color="auto"/>
            <w:left w:val="none" w:sz="0" w:space="0" w:color="auto"/>
            <w:bottom w:val="single" w:sz="6" w:space="1" w:color="0033FF"/>
            <w:right w:val="none" w:sz="0" w:space="0" w:color="auto"/>
          </w:divBdr>
        </w:div>
        <w:div w:id="579827686">
          <w:marLeft w:val="45"/>
          <w:marRight w:val="45"/>
          <w:marTop w:val="0"/>
          <w:marBottom w:val="0"/>
          <w:divBdr>
            <w:top w:val="none" w:sz="0" w:space="0" w:color="auto"/>
            <w:left w:val="none" w:sz="0" w:space="0" w:color="auto"/>
            <w:bottom w:val="single" w:sz="6" w:space="1" w:color="0033FF"/>
            <w:right w:val="none" w:sz="0" w:space="0" w:color="auto"/>
          </w:divBdr>
        </w:div>
        <w:div w:id="1265378940">
          <w:marLeft w:val="45"/>
          <w:marRight w:val="45"/>
          <w:marTop w:val="0"/>
          <w:marBottom w:val="0"/>
          <w:divBdr>
            <w:top w:val="none" w:sz="0" w:space="0" w:color="auto"/>
            <w:left w:val="none" w:sz="0" w:space="0" w:color="auto"/>
            <w:bottom w:val="single" w:sz="6" w:space="1" w:color="0033FF"/>
            <w:right w:val="none" w:sz="0" w:space="0" w:color="auto"/>
          </w:divBdr>
        </w:div>
        <w:div w:id="1717049095">
          <w:marLeft w:val="45"/>
          <w:marRight w:val="45"/>
          <w:marTop w:val="0"/>
          <w:marBottom w:val="0"/>
          <w:divBdr>
            <w:top w:val="none" w:sz="0" w:space="0" w:color="auto"/>
            <w:left w:val="none" w:sz="0" w:space="0" w:color="auto"/>
            <w:bottom w:val="single" w:sz="6" w:space="1" w:color="0033FF"/>
            <w:right w:val="none" w:sz="0" w:space="0" w:color="auto"/>
          </w:divBdr>
        </w:div>
        <w:div w:id="27803684">
          <w:marLeft w:val="45"/>
          <w:marRight w:val="45"/>
          <w:marTop w:val="0"/>
          <w:marBottom w:val="0"/>
          <w:divBdr>
            <w:top w:val="none" w:sz="0" w:space="0" w:color="auto"/>
            <w:left w:val="none" w:sz="0" w:space="0" w:color="auto"/>
            <w:bottom w:val="single" w:sz="6" w:space="1" w:color="0033FF"/>
            <w:right w:val="none" w:sz="0" w:space="0" w:color="auto"/>
          </w:divBdr>
        </w:div>
        <w:div w:id="920992882">
          <w:marLeft w:val="45"/>
          <w:marRight w:val="45"/>
          <w:marTop w:val="0"/>
          <w:marBottom w:val="0"/>
          <w:divBdr>
            <w:top w:val="none" w:sz="0" w:space="0" w:color="auto"/>
            <w:left w:val="none" w:sz="0" w:space="0" w:color="auto"/>
            <w:bottom w:val="single" w:sz="6" w:space="1" w:color="0033FF"/>
            <w:right w:val="none" w:sz="0" w:space="0" w:color="auto"/>
          </w:divBdr>
        </w:div>
        <w:div w:id="1783652261">
          <w:marLeft w:val="45"/>
          <w:marRight w:val="45"/>
          <w:marTop w:val="0"/>
          <w:marBottom w:val="0"/>
          <w:divBdr>
            <w:top w:val="none" w:sz="0" w:space="0" w:color="auto"/>
            <w:left w:val="none" w:sz="0" w:space="0" w:color="auto"/>
            <w:bottom w:val="single" w:sz="6" w:space="1" w:color="0033FF"/>
            <w:right w:val="none" w:sz="0" w:space="0" w:color="auto"/>
          </w:divBdr>
        </w:div>
        <w:div w:id="1595165552">
          <w:marLeft w:val="45"/>
          <w:marRight w:val="45"/>
          <w:marTop w:val="0"/>
          <w:marBottom w:val="0"/>
          <w:divBdr>
            <w:top w:val="none" w:sz="0" w:space="0" w:color="auto"/>
            <w:left w:val="none" w:sz="0" w:space="0" w:color="auto"/>
            <w:bottom w:val="single" w:sz="6" w:space="1" w:color="0033FF"/>
            <w:right w:val="none" w:sz="0" w:space="0" w:color="auto"/>
          </w:divBdr>
        </w:div>
        <w:div w:id="796678564">
          <w:marLeft w:val="45"/>
          <w:marRight w:val="45"/>
          <w:marTop w:val="0"/>
          <w:marBottom w:val="0"/>
          <w:divBdr>
            <w:top w:val="none" w:sz="0" w:space="0" w:color="auto"/>
            <w:left w:val="none" w:sz="0" w:space="0" w:color="auto"/>
            <w:bottom w:val="single" w:sz="6" w:space="1" w:color="0033FF"/>
            <w:right w:val="none" w:sz="0" w:space="0" w:color="auto"/>
          </w:divBdr>
        </w:div>
        <w:div w:id="174078814">
          <w:marLeft w:val="45"/>
          <w:marRight w:val="45"/>
          <w:marTop w:val="0"/>
          <w:marBottom w:val="0"/>
          <w:divBdr>
            <w:top w:val="none" w:sz="0" w:space="0" w:color="auto"/>
            <w:left w:val="none" w:sz="0" w:space="0" w:color="auto"/>
            <w:bottom w:val="single" w:sz="6" w:space="1" w:color="0033FF"/>
            <w:right w:val="none" w:sz="0" w:space="0" w:color="auto"/>
          </w:divBdr>
        </w:div>
        <w:div w:id="433596342">
          <w:marLeft w:val="45"/>
          <w:marRight w:val="45"/>
          <w:marTop w:val="0"/>
          <w:marBottom w:val="0"/>
          <w:divBdr>
            <w:top w:val="none" w:sz="0" w:space="0" w:color="auto"/>
            <w:left w:val="none" w:sz="0" w:space="0" w:color="auto"/>
            <w:bottom w:val="single" w:sz="6" w:space="1" w:color="0033FF"/>
            <w:right w:val="none" w:sz="0" w:space="0" w:color="auto"/>
          </w:divBdr>
        </w:div>
        <w:div w:id="2141654005">
          <w:marLeft w:val="45"/>
          <w:marRight w:val="45"/>
          <w:marTop w:val="0"/>
          <w:marBottom w:val="0"/>
          <w:divBdr>
            <w:top w:val="none" w:sz="0" w:space="0" w:color="auto"/>
            <w:left w:val="none" w:sz="0" w:space="0" w:color="auto"/>
            <w:bottom w:val="single" w:sz="6" w:space="1" w:color="0033FF"/>
            <w:right w:val="none" w:sz="0" w:space="0" w:color="auto"/>
          </w:divBdr>
        </w:div>
        <w:div w:id="875124286">
          <w:marLeft w:val="45"/>
          <w:marRight w:val="45"/>
          <w:marTop w:val="0"/>
          <w:marBottom w:val="0"/>
          <w:divBdr>
            <w:top w:val="none" w:sz="0" w:space="0" w:color="auto"/>
            <w:left w:val="none" w:sz="0" w:space="0" w:color="auto"/>
            <w:bottom w:val="single" w:sz="6" w:space="1" w:color="0033FF"/>
            <w:right w:val="none" w:sz="0" w:space="0" w:color="auto"/>
          </w:divBdr>
        </w:div>
        <w:div w:id="620842876">
          <w:marLeft w:val="45"/>
          <w:marRight w:val="45"/>
          <w:marTop w:val="0"/>
          <w:marBottom w:val="0"/>
          <w:divBdr>
            <w:top w:val="none" w:sz="0" w:space="0" w:color="auto"/>
            <w:left w:val="none" w:sz="0" w:space="0" w:color="auto"/>
            <w:bottom w:val="single" w:sz="6" w:space="1" w:color="0033FF"/>
            <w:right w:val="none" w:sz="0" w:space="0" w:color="auto"/>
          </w:divBdr>
        </w:div>
        <w:div w:id="1560046935">
          <w:marLeft w:val="45"/>
          <w:marRight w:val="45"/>
          <w:marTop w:val="0"/>
          <w:marBottom w:val="0"/>
          <w:divBdr>
            <w:top w:val="none" w:sz="0" w:space="0" w:color="auto"/>
            <w:left w:val="none" w:sz="0" w:space="0" w:color="auto"/>
            <w:bottom w:val="single" w:sz="6" w:space="1" w:color="0033FF"/>
            <w:right w:val="none" w:sz="0" w:space="0" w:color="auto"/>
          </w:divBdr>
        </w:div>
        <w:div w:id="1183975962">
          <w:marLeft w:val="45"/>
          <w:marRight w:val="45"/>
          <w:marTop w:val="0"/>
          <w:marBottom w:val="0"/>
          <w:divBdr>
            <w:top w:val="none" w:sz="0" w:space="0" w:color="auto"/>
            <w:left w:val="none" w:sz="0" w:space="0" w:color="auto"/>
            <w:bottom w:val="single" w:sz="6" w:space="1" w:color="0033FF"/>
            <w:right w:val="none" w:sz="0" w:space="0" w:color="auto"/>
          </w:divBdr>
        </w:div>
        <w:div w:id="64960579">
          <w:marLeft w:val="45"/>
          <w:marRight w:val="45"/>
          <w:marTop w:val="0"/>
          <w:marBottom w:val="0"/>
          <w:divBdr>
            <w:top w:val="none" w:sz="0" w:space="0" w:color="auto"/>
            <w:left w:val="none" w:sz="0" w:space="0" w:color="auto"/>
            <w:bottom w:val="single" w:sz="6" w:space="1" w:color="0033FF"/>
            <w:right w:val="none" w:sz="0" w:space="0" w:color="auto"/>
          </w:divBdr>
        </w:div>
        <w:div w:id="2147042272">
          <w:marLeft w:val="45"/>
          <w:marRight w:val="45"/>
          <w:marTop w:val="0"/>
          <w:marBottom w:val="0"/>
          <w:divBdr>
            <w:top w:val="none" w:sz="0" w:space="0" w:color="auto"/>
            <w:left w:val="none" w:sz="0" w:space="0" w:color="auto"/>
            <w:bottom w:val="single" w:sz="6" w:space="1" w:color="0033FF"/>
            <w:right w:val="none" w:sz="0" w:space="0" w:color="auto"/>
          </w:divBdr>
        </w:div>
      </w:divsChild>
    </w:div>
    <w:div w:id="1936861630">
      <w:bodyDiv w:val="1"/>
      <w:marLeft w:val="0"/>
      <w:marRight w:val="0"/>
      <w:marTop w:val="0"/>
      <w:marBottom w:val="0"/>
      <w:divBdr>
        <w:top w:val="none" w:sz="0" w:space="0" w:color="auto"/>
        <w:left w:val="none" w:sz="0" w:space="0" w:color="auto"/>
        <w:bottom w:val="none" w:sz="0" w:space="0" w:color="auto"/>
        <w:right w:val="none" w:sz="0" w:space="0" w:color="auto"/>
      </w:divBdr>
    </w:div>
    <w:div w:id="1968774607">
      <w:bodyDiv w:val="1"/>
      <w:marLeft w:val="0"/>
      <w:marRight w:val="0"/>
      <w:marTop w:val="0"/>
      <w:marBottom w:val="0"/>
      <w:divBdr>
        <w:top w:val="none" w:sz="0" w:space="0" w:color="auto"/>
        <w:left w:val="none" w:sz="0" w:space="0" w:color="auto"/>
        <w:bottom w:val="none" w:sz="0" w:space="0" w:color="auto"/>
        <w:right w:val="none" w:sz="0" w:space="0" w:color="auto"/>
      </w:divBdr>
    </w:div>
    <w:div w:id="1979188618">
      <w:bodyDiv w:val="1"/>
      <w:marLeft w:val="0"/>
      <w:marRight w:val="0"/>
      <w:marTop w:val="0"/>
      <w:marBottom w:val="0"/>
      <w:divBdr>
        <w:top w:val="none" w:sz="0" w:space="0" w:color="auto"/>
        <w:left w:val="none" w:sz="0" w:space="0" w:color="auto"/>
        <w:bottom w:val="none" w:sz="0" w:space="0" w:color="auto"/>
        <w:right w:val="none" w:sz="0" w:space="0" w:color="auto"/>
      </w:divBdr>
      <w:divsChild>
        <w:div w:id="1990359139">
          <w:marLeft w:val="45"/>
          <w:marRight w:val="45"/>
          <w:marTop w:val="0"/>
          <w:marBottom w:val="0"/>
          <w:divBdr>
            <w:top w:val="none" w:sz="0" w:space="0" w:color="auto"/>
            <w:left w:val="none" w:sz="0" w:space="0" w:color="auto"/>
            <w:bottom w:val="single" w:sz="6" w:space="1" w:color="0033FF"/>
            <w:right w:val="none" w:sz="0" w:space="0" w:color="auto"/>
          </w:divBdr>
        </w:div>
        <w:div w:id="524490544">
          <w:marLeft w:val="45"/>
          <w:marRight w:val="45"/>
          <w:marTop w:val="0"/>
          <w:marBottom w:val="0"/>
          <w:divBdr>
            <w:top w:val="none" w:sz="0" w:space="0" w:color="auto"/>
            <w:left w:val="none" w:sz="0" w:space="0" w:color="auto"/>
            <w:bottom w:val="single" w:sz="6" w:space="1" w:color="0033FF"/>
            <w:right w:val="none" w:sz="0" w:space="0" w:color="auto"/>
          </w:divBdr>
        </w:div>
        <w:div w:id="639576858">
          <w:marLeft w:val="45"/>
          <w:marRight w:val="45"/>
          <w:marTop w:val="0"/>
          <w:marBottom w:val="0"/>
          <w:divBdr>
            <w:top w:val="none" w:sz="0" w:space="0" w:color="auto"/>
            <w:left w:val="none" w:sz="0" w:space="0" w:color="auto"/>
            <w:bottom w:val="single" w:sz="6" w:space="1" w:color="0033FF"/>
            <w:right w:val="none" w:sz="0" w:space="0" w:color="auto"/>
          </w:divBdr>
        </w:div>
        <w:div w:id="232980876">
          <w:marLeft w:val="45"/>
          <w:marRight w:val="45"/>
          <w:marTop w:val="0"/>
          <w:marBottom w:val="0"/>
          <w:divBdr>
            <w:top w:val="none" w:sz="0" w:space="0" w:color="auto"/>
            <w:left w:val="none" w:sz="0" w:space="0" w:color="auto"/>
            <w:bottom w:val="single" w:sz="6" w:space="1" w:color="0033FF"/>
            <w:right w:val="none" w:sz="0" w:space="0" w:color="auto"/>
          </w:divBdr>
        </w:div>
        <w:div w:id="1560238650">
          <w:marLeft w:val="45"/>
          <w:marRight w:val="45"/>
          <w:marTop w:val="0"/>
          <w:marBottom w:val="0"/>
          <w:divBdr>
            <w:top w:val="none" w:sz="0" w:space="0" w:color="auto"/>
            <w:left w:val="none" w:sz="0" w:space="0" w:color="auto"/>
            <w:bottom w:val="single" w:sz="6" w:space="1" w:color="0033FF"/>
            <w:right w:val="none" w:sz="0" w:space="0" w:color="auto"/>
          </w:divBdr>
        </w:div>
      </w:divsChild>
    </w:div>
    <w:div w:id="1983582967">
      <w:bodyDiv w:val="1"/>
      <w:marLeft w:val="0"/>
      <w:marRight w:val="0"/>
      <w:marTop w:val="0"/>
      <w:marBottom w:val="0"/>
      <w:divBdr>
        <w:top w:val="none" w:sz="0" w:space="0" w:color="auto"/>
        <w:left w:val="none" w:sz="0" w:space="0" w:color="auto"/>
        <w:bottom w:val="none" w:sz="0" w:space="0" w:color="auto"/>
        <w:right w:val="none" w:sz="0" w:space="0" w:color="auto"/>
      </w:divBdr>
    </w:div>
    <w:div w:id="1995601178">
      <w:bodyDiv w:val="1"/>
      <w:marLeft w:val="0"/>
      <w:marRight w:val="0"/>
      <w:marTop w:val="0"/>
      <w:marBottom w:val="0"/>
      <w:divBdr>
        <w:top w:val="none" w:sz="0" w:space="0" w:color="auto"/>
        <w:left w:val="none" w:sz="0" w:space="0" w:color="auto"/>
        <w:bottom w:val="none" w:sz="0" w:space="0" w:color="auto"/>
        <w:right w:val="none" w:sz="0" w:space="0" w:color="auto"/>
      </w:divBdr>
    </w:div>
    <w:div w:id="2035422301">
      <w:bodyDiv w:val="1"/>
      <w:marLeft w:val="0"/>
      <w:marRight w:val="0"/>
      <w:marTop w:val="0"/>
      <w:marBottom w:val="0"/>
      <w:divBdr>
        <w:top w:val="none" w:sz="0" w:space="0" w:color="auto"/>
        <w:left w:val="none" w:sz="0" w:space="0" w:color="auto"/>
        <w:bottom w:val="none" w:sz="0" w:space="0" w:color="auto"/>
        <w:right w:val="none" w:sz="0" w:space="0" w:color="auto"/>
      </w:divBdr>
      <w:divsChild>
        <w:div w:id="2094815070">
          <w:marLeft w:val="45"/>
          <w:marRight w:val="45"/>
          <w:marTop w:val="0"/>
          <w:marBottom w:val="0"/>
          <w:divBdr>
            <w:top w:val="none" w:sz="0" w:space="0" w:color="auto"/>
            <w:left w:val="none" w:sz="0" w:space="0" w:color="auto"/>
            <w:bottom w:val="single" w:sz="6" w:space="1" w:color="0033FF"/>
            <w:right w:val="none" w:sz="0" w:space="0" w:color="auto"/>
          </w:divBdr>
        </w:div>
        <w:div w:id="1685131532">
          <w:marLeft w:val="45"/>
          <w:marRight w:val="45"/>
          <w:marTop w:val="0"/>
          <w:marBottom w:val="0"/>
          <w:divBdr>
            <w:top w:val="none" w:sz="0" w:space="0" w:color="auto"/>
            <w:left w:val="none" w:sz="0" w:space="0" w:color="auto"/>
            <w:bottom w:val="single" w:sz="6" w:space="1" w:color="0033FF"/>
            <w:right w:val="none" w:sz="0" w:space="0" w:color="auto"/>
          </w:divBdr>
        </w:div>
      </w:divsChild>
    </w:div>
    <w:div w:id="2105152050">
      <w:bodyDiv w:val="1"/>
      <w:marLeft w:val="0"/>
      <w:marRight w:val="0"/>
      <w:marTop w:val="0"/>
      <w:marBottom w:val="0"/>
      <w:divBdr>
        <w:top w:val="none" w:sz="0" w:space="0" w:color="auto"/>
        <w:left w:val="none" w:sz="0" w:space="0" w:color="auto"/>
        <w:bottom w:val="none" w:sz="0" w:space="0" w:color="auto"/>
        <w:right w:val="none" w:sz="0" w:space="0" w:color="auto"/>
      </w:divBdr>
      <w:divsChild>
        <w:div w:id="2135099905">
          <w:marLeft w:val="45"/>
          <w:marRight w:val="45"/>
          <w:marTop w:val="0"/>
          <w:marBottom w:val="0"/>
          <w:divBdr>
            <w:top w:val="none" w:sz="0" w:space="0" w:color="auto"/>
            <w:left w:val="none" w:sz="0" w:space="0" w:color="auto"/>
            <w:bottom w:val="single" w:sz="6" w:space="1" w:color="0033FF"/>
            <w:right w:val="none" w:sz="0" w:space="0" w:color="auto"/>
          </w:divBdr>
        </w:div>
        <w:div w:id="1532110346">
          <w:marLeft w:val="45"/>
          <w:marRight w:val="45"/>
          <w:marTop w:val="0"/>
          <w:marBottom w:val="0"/>
          <w:divBdr>
            <w:top w:val="none" w:sz="0" w:space="0" w:color="auto"/>
            <w:left w:val="none" w:sz="0" w:space="0" w:color="auto"/>
            <w:bottom w:val="single" w:sz="6" w:space="1" w:color="0033FF"/>
            <w:right w:val="none" w:sz="0" w:space="0" w:color="auto"/>
          </w:divBdr>
        </w:div>
        <w:div w:id="1509560924">
          <w:marLeft w:val="45"/>
          <w:marRight w:val="45"/>
          <w:marTop w:val="0"/>
          <w:marBottom w:val="0"/>
          <w:divBdr>
            <w:top w:val="none" w:sz="0" w:space="0" w:color="auto"/>
            <w:left w:val="none" w:sz="0" w:space="0" w:color="auto"/>
            <w:bottom w:val="single" w:sz="6" w:space="1" w:color="0033FF"/>
            <w:right w:val="none" w:sz="0" w:space="0" w:color="auto"/>
          </w:divBdr>
        </w:div>
        <w:div w:id="1710951009">
          <w:marLeft w:val="45"/>
          <w:marRight w:val="45"/>
          <w:marTop w:val="0"/>
          <w:marBottom w:val="0"/>
          <w:divBdr>
            <w:top w:val="none" w:sz="0" w:space="0" w:color="auto"/>
            <w:left w:val="none" w:sz="0" w:space="0" w:color="auto"/>
            <w:bottom w:val="single" w:sz="6" w:space="1" w:color="0033FF"/>
            <w:right w:val="none" w:sz="0" w:space="0" w:color="auto"/>
          </w:divBdr>
        </w:div>
        <w:div w:id="1137720191">
          <w:marLeft w:val="45"/>
          <w:marRight w:val="45"/>
          <w:marTop w:val="0"/>
          <w:marBottom w:val="0"/>
          <w:divBdr>
            <w:top w:val="none" w:sz="0" w:space="0" w:color="auto"/>
            <w:left w:val="none" w:sz="0" w:space="0" w:color="auto"/>
            <w:bottom w:val="single" w:sz="6" w:space="1" w:color="0033FF"/>
            <w:right w:val="none" w:sz="0" w:space="0" w:color="auto"/>
          </w:divBdr>
        </w:div>
        <w:div w:id="176047111">
          <w:marLeft w:val="45"/>
          <w:marRight w:val="45"/>
          <w:marTop w:val="0"/>
          <w:marBottom w:val="0"/>
          <w:divBdr>
            <w:top w:val="none" w:sz="0" w:space="0" w:color="auto"/>
            <w:left w:val="none" w:sz="0" w:space="0" w:color="auto"/>
            <w:bottom w:val="single" w:sz="6" w:space="1" w:color="0033FF"/>
            <w:right w:val="none" w:sz="0" w:space="0" w:color="auto"/>
          </w:divBdr>
        </w:div>
        <w:div w:id="1633056939">
          <w:marLeft w:val="45"/>
          <w:marRight w:val="45"/>
          <w:marTop w:val="0"/>
          <w:marBottom w:val="0"/>
          <w:divBdr>
            <w:top w:val="none" w:sz="0" w:space="0" w:color="auto"/>
            <w:left w:val="none" w:sz="0" w:space="0" w:color="auto"/>
            <w:bottom w:val="single" w:sz="6" w:space="1" w:color="0033FF"/>
            <w:right w:val="none" w:sz="0" w:space="0" w:color="auto"/>
          </w:divBdr>
        </w:div>
        <w:div w:id="1645312504">
          <w:marLeft w:val="45"/>
          <w:marRight w:val="45"/>
          <w:marTop w:val="0"/>
          <w:marBottom w:val="0"/>
          <w:divBdr>
            <w:top w:val="none" w:sz="0" w:space="0" w:color="auto"/>
            <w:left w:val="none" w:sz="0" w:space="0" w:color="auto"/>
            <w:bottom w:val="single" w:sz="6" w:space="1" w:color="0033FF"/>
            <w:right w:val="none" w:sz="0" w:space="0" w:color="auto"/>
          </w:divBdr>
        </w:div>
        <w:div w:id="1194346038">
          <w:marLeft w:val="45"/>
          <w:marRight w:val="45"/>
          <w:marTop w:val="0"/>
          <w:marBottom w:val="0"/>
          <w:divBdr>
            <w:top w:val="none" w:sz="0" w:space="0" w:color="auto"/>
            <w:left w:val="none" w:sz="0" w:space="0" w:color="auto"/>
            <w:bottom w:val="single" w:sz="6" w:space="1" w:color="0033FF"/>
            <w:right w:val="none" w:sz="0" w:space="0" w:color="auto"/>
          </w:divBdr>
        </w:div>
        <w:div w:id="572543151">
          <w:marLeft w:val="45"/>
          <w:marRight w:val="45"/>
          <w:marTop w:val="0"/>
          <w:marBottom w:val="0"/>
          <w:divBdr>
            <w:top w:val="none" w:sz="0" w:space="0" w:color="auto"/>
            <w:left w:val="none" w:sz="0" w:space="0" w:color="auto"/>
            <w:bottom w:val="single" w:sz="6" w:space="1" w:color="0033FF"/>
            <w:right w:val="none" w:sz="0" w:space="0" w:color="auto"/>
          </w:divBdr>
        </w:div>
        <w:div w:id="1830633588">
          <w:marLeft w:val="45"/>
          <w:marRight w:val="45"/>
          <w:marTop w:val="0"/>
          <w:marBottom w:val="0"/>
          <w:divBdr>
            <w:top w:val="none" w:sz="0" w:space="0" w:color="auto"/>
            <w:left w:val="none" w:sz="0" w:space="0" w:color="auto"/>
            <w:bottom w:val="single" w:sz="6" w:space="1" w:color="0033FF"/>
            <w:right w:val="none" w:sz="0" w:space="0" w:color="auto"/>
          </w:divBdr>
        </w:div>
        <w:div w:id="747651637">
          <w:marLeft w:val="45"/>
          <w:marRight w:val="45"/>
          <w:marTop w:val="0"/>
          <w:marBottom w:val="0"/>
          <w:divBdr>
            <w:top w:val="none" w:sz="0" w:space="0" w:color="auto"/>
            <w:left w:val="none" w:sz="0" w:space="0" w:color="auto"/>
            <w:bottom w:val="single" w:sz="6" w:space="1" w:color="0033FF"/>
            <w:right w:val="none" w:sz="0" w:space="0" w:color="auto"/>
          </w:divBdr>
        </w:div>
        <w:div w:id="2026132601">
          <w:marLeft w:val="45"/>
          <w:marRight w:val="45"/>
          <w:marTop w:val="0"/>
          <w:marBottom w:val="0"/>
          <w:divBdr>
            <w:top w:val="none" w:sz="0" w:space="0" w:color="auto"/>
            <w:left w:val="none" w:sz="0" w:space="0" w:color="auto"/>
            <w:bottom w:val="single" w:sz="6" w:space="1" w:color="0033FF"/>
            <w:right w:val="none" w:sz="0" w:space="0" w:color="auto"/>
          </w:divBdr>
        </w:div>
        <w:div w:id="1208642774">
          <w:marLeft w:val="45"/>
          <w:marRight w:val="45"/>
          <w:marTop w:val="0"/>
          <w:marBottom w:val="0"/>
          <w:divBdr>
            <w:top w:val="none" w:sz="0" w:space="0" w:color="auto"/>
            <w:left w:val="none" w:sz="0" w:space="0" w:color="auto"/>
            <w:bottom w:val="single" w:sz="6" w:space="1" w:color="0033FF"/>
            <w:right w:val="none" w:sz="0" w:space="0" w:color="auto"/>
          </w:divBdr>
        </w:div>
        <w:div w:id="1709718664">
          <w:marLeft w:val="45"/>
          <w:marRight w:val="45"/>
          <w:marTop w:val="0"/>
          <w:marBottom w:val="0"/>
          <w:divBdr>
            <w:top w:val="none" w:sz="0" w:space="0" w:color="auto"/>
            <w:left w:val="none" w:sz="0" w:space="0" w:color="auto"/>
            <w:bottom w:val="single" w:sz="6" w:space="1" w:color="0033FF"/>
            <w:right w:val="none" w:sz="0" w:space="0" w:color="auto"/>
          </w:divBdr>
        </w:div>
        <w:div w:id="1141658123">
          <w:marLeft w:val="45"/>
          <w:marRight w:val="45"/>
          <w:marTop w:val="0"/>
          <w:marBottom w:val="0"/>
          <w:divBdr>
            <w:top w:val="none" w:sz="0" w:space="0" w:color="auto"/>
            <w:left w:val="none" w:sz="0" w:space="0" w:color="auto"/>
            <w:bottom w:val="single" w:sz="6" w:space="1" w:color="0033FF"/>
            <w:right w:val="none" w:sz="0" w:space="0" w:color="auto"/>
          </w:divBdr>
        </w:div>
        <w:div w:id="2125923104">
          <w:marLeft w:val="45"/>
          <w:marRight w:val="45"/>
          <w:marTop w:val="0"/>
          <w:marBottom w:val="0"/>
          <w:divBdr>
            <w:top w:val="none" w:sz="0" w:space="0" w:color="auto"/>
            <w:left w:val="none" w:sz="0" w:space="0" w:color="auto"/>
            <w:bottom w:val="single" w:sz="6" w:space="1" w:color="0033FF"/>
            <w:right w:val="none" w:sz="0" w:space="0" w:color="auto"/>
          </w:divBdr>
        </w:div>
        <w:div w:id="1975788554">
          <w:marLeft w:val="45"/>
          <w:marRight w:val="45"/>
          <w:marTop w:val="0"/>
          <w:marBottom w:val="0"/>
          <w:divBdr>
            <w:top w:val="none" w:sz="0" w:space="0" w:color="auto"/>
            <w:left w:val="none" w:sz="0" w:space="0" w:color="auto"/>
            <w:bottom w:val="single" w:sz="6" w:space="1" w:color="0033FF"/>
            <w:right w:val="none" w:sz="0" w:space="0" w:color="auto"/>
          </w:divBdr>
        </w:div>
        <w:div w:id="891579910">
          <w:marLeft w:val="45"/>
          <w:marRight w:val="45"/>
          <w:marTop w:val="0"/>
          <w:marBottom w:val="0"/>
          <w:divBdr>
            <w:top w:val="none" w:sz="0" w:space="0" w:color="auto"/>
            <w:left w:val="none" w:sz="0" w:space="0" w:color="auto"/>
            <w:bottom w:val="single" w:sz="6" w:space="1" w:color="0033FF"/>
            <w:right w:val="none" w:sz="0" w:space="0" w:color="auto"/>
          </w:divBdr>
        </w:div>
        <w:div w:id="2014918786">
          <w:marLeft w:val="45"/>
          <w:marRight w:val="45"/>
          <w:marTop w:val="0"/>
          <w:marBottom w:val="0"/>
          <w:divBdr>
            <w:top w:val="none" w:sz="0" w:space="0" w:color="auto"/>
            <w:left w:val="none" w:sz="0" w:space="0" w:color="auto"/>
            <w:bottom w:val="single" w:sz="6" w:space="1" w:color="0033FF"/>
            <w:right w:val="none" w:sz="0" w:space="0" w:color="auto"/>
          </w:divBdr>
        </w:div>
      </w:divsChild>
    </w:div>
    <w:div w:id="2128503076">
      <w:bodyDiv w:val="1"/>
      <w:marLeft w:val="0"/>
      <w:marRight w:val="0"/>
      <w:marTop w:val="0"/>
      <w:marBottom w:val="0"/>
      <w:divBdr>
        <w:top w:val="none" w:sz="0" w:space="0" w:color="auto"/>
        <w:left w:val="none" w:sz="0" w:space="0" w:color="auto"/>
        <w:bottom w:val="none" w:sz="0" w:space="0" w:color="auto"/>
        <w:right w:val="none" w:sz="0" w:space="0" w:color="auto"/>
      </w:divBdr>
      <w:divsChild>
        <w:div w:id="815340332">
          <w:marLeft w:val="45"/>
          <w:marRight w:val="45"/>
          <w:marTop w:val="0"/>
          <w:marBottom w:val="0"/>
          <w:divBdr>
            <w:top w:val="none" w:sz="0" w:space="0" w:color="auto"/>
            <w:left w:val="none" w:sz="0" w:space="0" w:color="auto"/>
            <w:bottom w:val="single" w:sz="6" w:space="1" w:color="0033FF"/>
            <w:right w:val="none" w:sz="0" w:space="0" w:color="auto"/>
          </w:divBdr>
        </w:div>
      </w:divsChild>
    </w:div>
    <w:div w:id="2128695155">
      <w:bodyDiv w:val="1"/>
      <w:marLeft w:val="0"/>
      <w:marRight w:val="0"/>
      <w:marTop w:val="0"/>
      <w:marBottom w:val="0"/>
      <w:divBdr>
        <w:top w:val="none" w:sz="0" w:space="0" w:color="auto"/>
        <w:left w:val="none" w:sz="0" w:space="0" w:color="auto"/>
        <w:bottom w:val="none" w:sz="0" w:space="0" w:color="auto"/>
        <w:right w:val="none" w:sz="0" w:space="0" w:color="auto"/>
      </w:divBdr>
    </w:div>
    <w:div w:id="2134975818">
      <w:bodyDiv w:val="1"/>
      <w:marLeft w:val="0"/>
      <w:marRight w:val="0"/>
      <w:marTop w:val="0"/>
      <w:marBottom w:val="0"/>
      <w:divBdr>
        <w:top w:val="none" w:sz="0" w:space="0" w:color="auto"/>
        <w:left w:val="none" w:sz="0" w:space="0" w:color="auto"/>
        <w:bottom w:val="none" w:sz="0" w:space="0" w:color="auto"/>
        <w:right w:val="none" w:sz="0" w:space="0" w:color="auto"/>
      </w:divBdr>
      <w:divsChild>
        <w:div w:id="1405106196">
          <w:marLeft w:val="45"/>
          <w:marRight w:val="45"/>
          <w:marTop w:val="0"/>
          <w:marBottom w:val="0"/>
          <w:divBdr>
            <w:top w:val="none" w:sz="0" w:space="0" w:color="auto"/>
            <w:left w:val="none" w:sz="0" w:space="0" w:color="auto"/>
            <w:bottom w:val="single" w:sz="6" w:space="1" w:color="0033FF"/>
            <w:right w:val="none" w:sz="0" w:space="0" w:color="auto"/>
          </w:divBdr>
        </w:div>
        <w:div w:id="1660308248">
          <w:marLeft w:val="45"/>
          <w:marRight w:val="45"/>
          <w:marTop w:val="0"/>
          <w:marBottom w:val="0"/>
          <w:divBdr>
            <w:top w:val="none" w:sz="0" w:space="0" w:color="auto"/>
            <w:left w:val="none" w:sz="0" w:space="0" w:color="auto"/>
            <w:bottom w:val="single" w:sz="6" w:space="1" w:color="0033FF"/>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_rels/settings.xml.rels><?xml version="1.0" encoding="UTF-8" standalone="yes"?>
<Relationships xmlns="http://schemas.openxmlformats.org/package/2006/relationships"><Relationship Id="rId1" Type="http://schemas.openxmlformats.org/officeDocument/2006/relationships/attachedTemplate" Target="file:////Users/josephxie/Library/Group%20Containers/UBF8T346G9.Office/User%20Content.localized/Templates.localized/NormalEmail.dotm"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5E82E51-6A4C-C444-8221-0A3C5E91F5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NormalEmail.dotm</Template>
  <TotalTime>11196</TotalTime>
  <Pages>2</Pages>
  <Words>1023</Words>
  <Characters>5832</Characters>
  <Application>Microsoft Office Word</Application>
  <DocSecurity>0</DocSecurity>
  <PresentationFormat/>
  <Lines>48</Lines>
  <Paragraphs>13</Paragraphs>
  <Slides>0</Slides>
  <Notes>0</Notes>
  <HiddenSlides>0</HiddenSlides>
  <MMClips>0</MMClips>
  <ScaleCrop>false</ScaleCrop>
  <Manager/>
  <Company/>
  <LinksUpToDate>false</LinksUpToDate>
  <CharactersWithSpaces>6842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解耿哲</dc:creator>
  <cp:keywords/>
  <dc:description/>
  <cp:lastModifiedBy>joseph x</cp:lastModifiedBy>
  <cp:revision>1771</cp:revision>
  <cp:lastPrinted>2023-06-04T09:02:00Z</cp:lastPrinted>
  <dcterms:created xsi:type="dcterms:W3CDTF">2020-01-27T21:50:00Z</dcterms:created>
  <dcterms:modified xsi:type="dcterms:W3CDTF">2023-12-27T11:49:00Z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2052-9.1.0.3914</vt:lpwstr>
  </property>
</Properties>
</file>